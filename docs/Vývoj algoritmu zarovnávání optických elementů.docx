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1B8F" w14:textId="77777777" w:rsidR="00EE0752" w:rsidRPr="00763C33" w:rsidRDefault="00000000" w:rsidP="00CE7191">
      <w:pPr>
        <w:pStyle w:val="Subtitle"/>
      </w:pPr>
      <w:sdt>
        <w:sdtPr>
          <w:alias w:val="Kategorie"/>
          <w:tag w:val="Kategorie"/>
          <w:id w:val="824708363"/>
          <w:lock w:val="sdtLocked"/>
          <w:placeholder>
            <w:docPart w:val="D0EBB5B1D00B4073B7951C5E8B7360FB"/>
          </w:placeholder>
          <w:dataBinding w:prefixMappings="xmlns:ns0='http://purl.org/dc/elements/1.1/' xmlns:ns1='http://schemas.openxmlformats.org/package/2006/metadata/core-properties' " w:xpath="/ns1:coreProperties[1]/ns1:category[1]" w:storeItemID="{6C3C8BC8-F283-45AE-878A-BAB7291924A1}"/>
          <w:text/>
        </w:sdtPr>
        <w:sdtContent>
          <w:r w:rsidR="00F610C5" w:rsidRPr="00763C33">
            <w:t>Bakalářská práce</w:t>
          </w:r>
        </w:sdtContent>
      </w:sdt>
    </w:p>
    <w:sdt>
      <w:sdtPr>
        <w:rPr>
          <w:sz w:val="24"/>
          <w:szCs w:val="24"/>
        </w:rPr>
        <w:alias w:val="Název"/>
        <w:tag w:val="Název"/>
        <w:id w:val="822936949"/>
        <w:lock w:val="sdtLocked"/>
        <w:placeholder>
          <w:docPart w:val="5FF619E4DDAD4F41BD7517BABF672C1E"/>
        </w:placeholder>
        <w:dataBinding w:prefixMappings="xmlns:ns0='http://purl.org/dc/elements/1.1/' xmlns:ns1='http://schemas.openxmlformats.org/package/2006/metadata/core-properties' " w:xpath="/ns1:coreProperties[1]/ns0:title[1]" w:storeItemID="{6C3C8BC8-F283-45AE-878A-BAB7291924A1}"/>
        <w:text w:multiLine="1"/>
      </w:sdtPr>
      <w:sdtContent>
        <w:p w14:paraId="1DC2210E" w14:textId="7B806D59" w:rsidR="008B3990" w:rsidRPr="00233840" w:rsidRDefault="00CB73EF" w:rsidP="00FC50F3">
          <w:pPr>
            <w:pStyle w:val="Title"/>
            <w:rPr>
              <w:rStyle w:val="TitleChar"/>
              <w:b/>
              <w:sz w:val="24"/>
              <w:szCs w:val="24"/>
            </w:rPr>
          </w:pPr>
          <w:r w:rsidRPr="00233840">
            <w:rPr>
              <w:sz w:val="24"/>
              <w:szCs w:val="24"/>
            </w:rPr>
            <w:t>Vývoj algoritmu zarovnávání optických elementů s využitím obrazových dat ze zaměřovací kamery interferometru</w:t>
          </w:r>
        </w:p>
      </w:sdtContent>
    </w:sd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00" w:firstRow="0" w:lastRow="0" w:firstColumn="0" w:lastColumn="0" w:noHBand="0" w:noVBand="1"/>
      </w:tblPr>
      <w:tblGrid>
        <w:gridCol w:w="3628"/>
        <w:gridCol w:w="5442"/>
      </w:tblGrid>
      <w:tr w:rsidR="003E2C0F" w:rsidRPr="00B63449" w14:paraId="111A6954" w14:textId="77777777" w:rsidTr="00AD24DF">
        <w:tc>
          <w:tcPr>
            <w:tcW w:w="2000" w:type="pct"/>
          </w:tcPr>
          <w:p w14:paraId="3B7AE356" w14:textId="77777777" w:rsidR="003E2C0F" w:rsidRPr="00D30755" w:rsidRDefault="003E2C0F" w:rsidP="00CE7191">
            <w:pPr>
              <w:rPr>
                <w:rStyle w:val="Emphasis"/>
                <w:i/>
                <w:iCs w:val="0"/>
              </w:rPr>
            </w:pPr>
            <w:r w:rsidRPr="00D30755">
              <w:rPr>
                <w:rStyle w:val="Emphasis"/>
                <w:i/>
                <w:iCs w:val="0"/>
              </w:rPr>
              <w:t>Studijní program:</w:t>
            </w:r>
          </w:p>
        </w:tc>
        <w:tc>
          <w:tcPr>
            <w:tcW w:w="3000" w:type="pct"/>
          </w:tcPr>
          <w:p w14:paraId="74703E7E" w14:textId="3ECE935F" w:rsidR="003E2C0F" w:rsidRPr="00B63449" w:rsidRDefault="00000000" w:rsidP="00CE7191">
            <w:pPr>
              <w:rPr>
                <w:rStyle w:val="Emphasis"/>
              </w:rPr>
            </w:pPr>
            <w:sdt>
              <w:sdtPr>
                <w:rPr>
                  <w:rStyle w:val="Emphasis"/>
                </w:rPr>
                <w:alias w:val="Studijní program"/>
                <w:tag w:val="Studijní program"/>
                <w:id w:val="-1774393425"/>
                <w:lock w:val="sdtLocked"/>
                <w:placeholder>
                  <w:docPart w:val="4C87E16DEBAD44898CB0CB9993CD096D"/>
                </w:placeholder>
                <w:dataBinding w:prefixMappings="xmlns:ns0='http://purl.org/dc/elements/1.1/' xmlns:ns1='http://schemas.openxmlformats.org/package/2006/metadata/core-properties' " w:xpath="/ns1:coreProperties[1]/ns0:subject[1]" w:storeItemID="{6C3C8BC8-F283-45AE-878A-BAB7291924A1}"/>
                <w:text/>
              </w:sdtPr>
              <w:sdtContent>
                <w:r w:rsidR="00CB73EF" w:rsidRPr="00CB73EF">
                  <w:rPr>
                    <w:rStyle w:val="Emphasis"/>
                  </w:rPr>
                  <w:t>B0613A140005 - Informační technologie</w:t>
                </w:r>
              </w:sdtContent>
            </w:sdt>
          </w:p>
        </w:tc>
      </w:tr>
      <w:tr w:rsidR="00AB396D" w:rsidRPr="00B63449" w14:paraId="619EA106" w14:textId="77777777" w:rsidTr="00AD24DF">
        <w:trPr>
          <w:trHeight w:val="80"/>
        </w:trPr>
        <w:tc>
          <w:tcPr>
            <w:tcW w:w="2000" w:type="pct"/>
          </w:tcPr>
          <w:p w14:paraId="3D47713D" w14:textId="77777777" w:rsidR="00AB396D" w:rsidRPr="00D30755" w:rsidRDefault="00602851" w:rsidP="00CE7191">
            <w:pPr>
              <w:rPr>
                <w:rStyle w:val="Emphasis"/>
                <w:i/>
                <w:iCs w:val="0"/>
              </w:rPr>
            </w:pPr>
            <w:r>
              <w:rPr>
                <w:rStyle w:val="Emphasis"/>
                <w:i/>
                <w:iCs w:val="0"/>
              </w:rPr>
              <w:t>S</w:t>
            </w:r>
            <w:r>
              <w:rPr>
                <w:rStyle w:val="Emphasis"/>
                <w:i/>
              </w:rPr>
              <w:t>tudijní obor</w:t>
            </w:r>
            <w:r w:rsidR="002C4A22">
              <w:rPr>
                <w:rStyle w:val="Emphasis"/>
                <w:i/>
              </w:rPr>
              <w:t>:</w:t>
            </w:r>
          </w:p>
        </w:tc>
        <w:sdt>
          <w:sdtPr>
            <w:rPr>
              <w:rStyle w:val="Emphasis"/>
            </w:rPr>
            <w:alias w:val="Studijní obor"/>
            <w:tag w:val="Studijní obor"/>
            <w:id w:val="-1634016474"/>
            <w:placeholder>
              <w:docPart w:val="06B2DA778FFA48A387FE1E484BF1BDDD"/>
            </w:placeholder>
            <w:dataBinding w:xpath="/ns0:EnhancedDocProps[1]/ns0:Studijní_obor[1]" w:storeItemID="{C05F2463-C7BC-4097-983F-068B7F02C9C6}"/>
            <w:text/>
          </w:sdtPr>
          <w:sdtContent>
            <w:tc>
              <w:tcPr>
                <w:tcW w:w="3000" w:type="pct"/>
              </w:tcPr>
              <w:p w14:paraId="78D01410" w14:textId="04FCA274" w:rsidR="00AB396D" w:rsidRDefault="00CF1C8A" w:rsidP="00CE7191">
                <w:pPr>
                  <w:rPr>
                    <w:rStyle w:val="Emphasis"/>
                  </w:rPr>
                </w:pPr>
                <w:r>
                  <w:rPr>
                    <w:rStyle w:val="Emphasis"/>
                  </w:rPr>
                  <w:t>Aplikovaná informatika</w:t>
                </w:r>
              </w:p>
            </w:tc>
          </w:sdtContent>
        </w:sdt>
      </w:tr>
      <w:tr w:rsidR="003E2C0F" w:rsidRPr="00B63449" w14:paraId="66E67F3C" w14:textId="77777777" w:rsidTr="00AD24DF">
        <w:tc>
          <w:tcPr>
            <w:tcW w:w="2000" w:type="pct"/>
          </w:tcPr>
          <w:p w14:paraId="1D943CB9" w14:textId="77777777" w:rsidR="003E2C0F" w:rsidRPr="00D30755" w:rsidRDefault="003E2C0F" w:rsidP="00CE7191">
            <w:pPr>
              <w:rPr>
                <w:rStyle w:val="Emphasis"/>
                <w:i/>
                <w:iCs w:val="0"/>
              </w:rPr>
            </w:pPr>
            <w:r w:rsidRPr="00D30755">
              <w:rPr>
                <w:rStyle w:val="Emphasis"/>
                <w:i/>
                <w:iCs w:val="0"/>
              </w:rPr>
              <w:t>Autor práce:</w:t>
            </w:r>
          </w:p>
        </w:tc>
        <w:tc>
          <w:tcPr>
            <w:tcW w:w="3000" w:type="pct"/>
          </w:tcPr>
          <w:sdt>
            <w:sdtPr>
              <w:rPr>
                <w:rStyle w:val="IntenseEmphasis"/>
              </w:rPr>
              <w:alias w:val="Autor"/>
              <w:tag w:val="Autor"/>
              <w:id w:val="-387180679"/>
              <w:lock w:val="sdtLocked"/>
              <w:placeholder>
                <w:docPart w:val="2C19AFD93EC8416CB06B6A7A22A796B2"/>
              </w:placeholder>
              <w:dataBinding w:prefixMappings="xmlns:ns0='http://purl.org/dc/elements/1.1/' xmlns:ns1='http://schemas.openxmlformats.org/package/2006/metadata/core-properties' " w:xpath="/ns1:coreProperties[1]/ns0:creator[1]" w:storeItemID="{6C3C8BC8-F283-45AE-878A-BAB7291924A1}"/>
              <w:text/>
            </w:sdtPr>
            <w:sdtContent>
              <w:p w14:paraId="5AEA3B01" w14:textId="70776299" w:rsidR="003E2C0F" w:rsidRPr="00B63449" w:rsidRDefault="00CF1C8A" w:rsidP="00CE7191">
                <w:pPr>
                  <w:rPr>
                    <w:rStyle w:val="IntenseEmphasis"/>
                  </w:rPr>
                </w:pPr>
                <w:r>
                  <w:rPr>
                    <w:rStyle w:val="IntenseEmphasis"/>
                  </w:rPr>
                  <w:t>Ondřej Donát</w:t>
                </w:r>
              </w:p>
            </w:sdtContent>
          </w:sdt>
        </w:tc>
      </w:tr>
      <w:tr w:rsidR="003E2C0F" w:rsidRPr="00B63449" w14:paraId="39351302" w14:textId="77777777" w:rsidTr="00AD24DF">
        <w:tc>
          <w:tcPr>
            <w:tcW w:w="2000" w:type="pct"/>
          </w:tcPr>
          <w:p w14:paraId="33AC13E3" w14:textId="77777777" w:rsidR="003E2C0F" w:rsidRPr="00D30755" w:rsidRDefault="003E2C0F" w:rsidP="00CE7191">
            <w:pPr>
              <w:rPr>
                <w:rStyle w:val="Emphasis"/>
                <w:i/>
                <w:iCs w:val="0"/>
              </w:rPr>
            </w:pPr>
            <w:r w:rsidRPr="00D30755">
              <w:rPr>
                <w:rStyle w:val="Emphasis"/>
                <w:i/>
                <w:iCs w:val="0"/>
              </w:rPr>
              <w:t>Vedoucí práce:</w:t>
            </w:r>
          </w:p>
        </w:tc>
        <w:sdt>
          <w:sdtPr>
            <w:rPr>
              <w:rStyle w:val="Emphasis"/>
            </w:rPr>
            <w:alias w:val="Vedoucí"/>
            <w:tag w:val="Vedoucí"/>
            <w:id w:val="-2089843050"/>
            <w:lock w:val="sdtLocked"/>
            <w:placeholder>
              <w:docPart w:val="CC3F0126C7C2471E99362389F5E7B1AD"/>
            </w:placeholder>
            <w:dataBinding w:prefixMappings="xmlns:ns0='http://schemas.openxmlformats.org/officeDocument/2006/extended-properties' " w:xpath="/ns0:Properties[1]/ns0:Manager[1]" w:storeItemID="{6668398D-A668-4E3E-A5EB-62B293D839F1}"/>
            <w:text/>
          </w:sdtPr>
          <w:sdtContent>
            <w:tc>
              <w:tcPr>
                <w:tcW w:w="3000" w:type="pct"/>
              </w:tcPr>
              <w:p w14:paraId="6B83C54D" w14:textId="01225715" w:rsidR="003E2C0F" w:rsidRPr="00B63449" w:rsidRDefault="001244C7" w:rsidP="00CE7191">
                <w:pPr>
                  <w:rPr>
                    <w:rStyle w:val="Emphasis"/>
                  </w:rPr>
                </w:pPr>
                <w:r>
                  <w:rPr>
                    <w:rStyle w:val="Emphasis"/>
                  </w:rPr>
                  <w:t>Ing. Marek Stašík, Ph.d.</w:t>
                </w:r>
              </w:p>
            </w:tc>
          </w:sdtContent>
        </w:sdt>
      </w:tr>
      <w:tr w:rsidR="000E45CB" w:rsidRPr="00B63449" w14:paraId="68979928" w14:textId="77777777" w:rsidTr="00AD24DF">
        <w:tc>
          <w:tcPr>
            <w:tcW w:w="2000" w:type="pct"/>
          </w:tcPr>
          <w:p w14:paraId="44270D44" w14:textId="00442083" w:rsidR="000E45CB" w:rsidRPr="00D30755" w:rsidRDefault="00442E0C" w:rsidP="00CE7191">
            <w:pPr>
              <w:rPr>
                <w:rStyle w:val="Emphasis"/>
                <w:i/>
                <w:iCs w:val="0"/>
              </w:rPr>
            </w:pPr>
            <w:r w:rsidRPr="004E1364">
              <w:rPr>
                <w:rStyle w:val="Emphasis"/>
                <w:i/>
                <w:iCs w:val="0"/>
              </w:rPr>
              <w:t>Zadávající katedra:</w:t>
            </w:r>
          </w:p>
        </w:tc>
        <w:sdt>
          <w:sdtPr>
            <w:rPr>
              <w:rStyle w:val="Emphasis"/>
            </w:rPr>
            <w:alias w:val="Katedra"/>
            <w:tag w:val="Katedra"/>
            <w:id w:val="1998999598"/>
            <w:lock w:val="sdtLocked"/>
            <w:placeholder>
              <w:docPart w:val="D87A5AE1055848ADB0F66DD7930CD21D"/>
            </w:placeholder>
            <w:dataBinding w:xpath="/ns0:EnhancedDocProps[1]/ns0:Katedra[1]" w:storeItemID="{C05F2463-C7BC-4097-983F-068B7F02C9C6}"/>
            <w:text/>
          </w:sdtPr>
          <w:sdtContent>
            <w:tc>
              <w:tcPr>
                <w:tcW w:w="3000" w:type="pct"/>
                <w:vMerge w:val="restart"/>
              </w:tcPr>
              <w:p w14:paraId="2934C5DE" w14:textId="23D98AC6" w:rsidR="000E45CB" w:rsidRPr="00BF09A3" w:rsidRDefault="00442E0C" w:rsidP="00CE7191">
                <w:pPr>
                  <w:rPr>
                    <w:rStyle w:val="Emphasis"/>
                  </w:rPr>
                </w:pPr>
                <w:r>
                  <w:rPr>
                    <w:rStyle w:val="Emphasis"/>
                  </w:rPr>
                  <w:t>NTI</w:t>
                </w:r>
              </w:p>
            </w:tc>
          </w:sdtContent>
        </w:sdt>
      </w:tr>
      <w:tr w:rsidR="000E45CB" w:rsidRPr="00B63449" w14:paraId="0B6EF49F" w14:textId="77777777" w:rsidTr="00AD24DF">
        <w:tc>
          <w:tcPr>
            <w:tcW w:w="2000" w:type="pct"/>
          </w:tcPr>
          <w:p w14:paraId="1ADB86A0" w14:textId="77777777" w:rsidR="000E45CB" w:rsidRPr="00D30755" w:rsidRDefault="000E45CB" w:rsidP="00CE7191">
            <w:pPr>
              <w:rPr>
                <w:rStyle w:val="Emphasis"/>
                <w:i/>
                <w:iCs w:val="0"/>
              </w:rPr>
            </w:pPr>
          </w:p>
        </w:tc>
        <w:tc>
          <w:tcPr>
            <w:tcW w:w="3000" w:type="pct"/>
            <w:vMerge/>
          </w:tcPr>
          <w:p w14:paraId="72C85B99" w14:textId="77777777" w:rsidR="000E45CB" w:rsidRPr="00B63449" w:rsidRDefault="000E45CB" w:rsidP="00CE7191">
            <w:pPr>
              <w:rPr>
                <w:rStyle w:val="Emphasis"/>
              </w:rPr>
            </w:pPr>
          </w:p>
        </w:tc>
      </w:tr>
      <w:tr w:rsidR="003E2C0F" w:rsidRPr="00B63449" w14:paraId="7F8EE134" w14:textId="77777777" w:rsidTr="00AD24DF">
        <w:tc>
          <w:tcPr>
            <w:tcW w:w="2000" w:type="pct"/>
          </w:tcPr>
          <w:p w14:paraId="3AAB2AF0" w14:textId="40092FD4" w:rsidR="003E2C0F" w:rsidRPr="00D30755" w:rsidRDefault="003E2C0F" w:rsidP="00CE7191">
            <w:pPr>
              <w:rPr>
                <w:rStyle w:val="Emphasis"/>
                <w:i/>
                <w:iCs w:val="0"/>
              </w:rPr>
            </w:pPr>
          </w:p>
        </w:tc>
        <w:tc>
          <w:tcPr>
            <w:tcW w:w="3000" w:type="pct"/>
          </w:tcPr>
          <w:p w14:paraId="539B1559" w14:textId="5177CE9B" w:rsidR="003E2C0F" w:rsidRPr="00B63449" w:rsidRDefault="003E2C0F" w:rsidP="00CE7191">
            <w:pPr>
              <w:rPr>
                <w:rStyle w:val="Emphasis"/>
              </w:rPr>
            </w:pPr>
            <w:r w:rsidRPr="00B63449">
              <w:rPr>
                <w:rStyle w:val="Emphasis"/>
              </w:rPr>
              <w:t xml:space="preserve">Liberec </w:t>
            </w:r>
            <w:sdt>
              <w:sdtPr>
                <w:rPr>
                  <w:rStyle w:val="Emphasis"/>
                </w:rPr>
                <w:alias w:val="Datum zadání"/>
                <w:tag w:val="Datum zadání"/>
                <w:id w:val="-2106635709"/>
                <w:lock w:val="sdtLocked"/>
                <w:placeholder>
                  <w:docPart w:val="2786E978C0A5425FA3BD26C79E87F076"/>
                </w:placeholder>
                <w:dataBinding w:xpath="/ns0:EnhancedDocProps[1]/ns0:Datum_zadání[1]" w:storeItemID="{C05F2463-C7BC-4097-983F-068B7F02C9C6}"/>
                <w:date w:fullDate="2025-10-17T00:00:00Z">
                  <w:dateFormat w:val="yyyy"/>
                  <w:lid w:val="cs-CZ"/>
                  <w:storeMappedDataAs w:val="dateTime"/>
                  <w:calendar w:val="gregorian"/>
                </w:date>
              </w:sdtPr>
              <w:sdtContent>
                <w:r w:rsidR="00442E0C">
                  <w:rPr>
                    <w:rStyle w:val="Emphasis"/>
                  </w:rPr>
                  <w:t>2025</w:t>
                </w:r>
              </w:sdtContent>
            </w:sdt>
          </w:p>
        </w:tc>
      </w:tr>
    </w:tbl>
    <w:p w14:paraId="27627AFB" w14:textId="77777777" w:rsidR="003B107A" w:rsidRDefault="003B107A" w:rsidP="00CE7191">
      <w:pPr>
        <w:sectPr w:rsidR="003B107A" w:rsidSect="00DF5B7B">
          <w:headerReference w:type="even" r:id="rId11"/>
          <w:headerReference w:type="default" r:id="rId12"/>
          <w:pgSz w:w="11906" w:h="16838"/>
          <w:pgMar w:top="11907" w:right="1418" w:bottom="1134" w:left="1418" w:header="680" w:footer="680" w:gutter="0"/>
          <w:cols w:space="708"/>
          <w:docGrid w:linePitch="360"/>
        </w:sectPr>
      </w:pPr>
    </w:p>
    <w:p w14:paraId="1D9F8ABF" w14:textId="77777777" w:rsidR="00DF5B7B" w:rsidRDefault="00DF5B7B" w:rsidP="00CE7191">
      <w:pPr>
        <w:pStyle w:val="Subtitle"/>
      </w:pPr>
    </w:p>
    <w:p w14:paraId="21395DA4" w14:textId="77777777" w:rsidR="00DF5B7B" w:rsidRDefault="00DF5B7B" w:rsidP="00CE7191">
      <w:pPr>
        <w:pStyle w:val="Subtitle"/>
      </w:pPr>
    </w:p>
    <w:p w14:paraId="57D8C114" w14:textId="77777777" w:rsidR="00DF5B7B" w:rsidRDefault="00DF5B7B" w:rsidP="00CE7191">
      <w:pPr>
        <w:pStyle w:val="Subtitle"/>
      </w:pPr>
    </w:p>
    <w:p w14:paraId="05E3AA3E" w14:textId="77777777" w:rsidR="00DF5B7B" w:rsidRDefault="00DF5B7B" w:rsidP="00CE7191">
      <w:pPr>
        <w:pStyle w:val="Subtitle"/>
      </w:pPr>
    </w:p>
    <w:p w14:paraId="0814C907" w14:textId="26B842B4" w:rsidR="007C4050" w:rsidRDefault="007C4050" w:rsidP="00CE7191">
      <w:pPr>
        <w:pStyle w:val="Subtitle"/>
      </w:pPr>
      <w:r w:rsidRPr="002E28F0">
        <w:t>Zadání bakalářské práce</w:t>
      </w:r>
    </w:p>
    <w:p w14:paraId="2070BCDB" w14:textId="1CF1ACEB" w:rsidR="001D7B0F" w:rsidRPr="00522A07" w:rsidRDefault="00000000" w:rsidP="005B5DA4">
      <w:pPr>
        <w:pStyle w:val="Title"/>
      </w:pPr>
      <w:sdt>
        <w:sdtPr>
          <w:alias w:val="Název"/>
          <w:tag w:val=""/>
          <w:id w:val="1629977866"/>
          <w:lock w:val="sdtLocked"/>
          <w:placeholder>
            <w:docPart w:val="6BCE328B84F24715885B187C7AF55472"/>
          </w:placeholder>
          <w:dataBinding w:prefixMappings="xmlns:ns0='http://purl.org/dc/elements/1.1/' xmlns:ns1='http://schemas.openxmlformats.org/package/2006/metadata/core-properties' " w:xpath="/ns1:coreProperties[1]/ns0:title[1]" w:storeItemID="{6C3C8BC8-F283-45AE-878A-BAB7291924A1}"/>
          <w:text w:multiLine="1"/>
        </w:sdtPr>
        <w:sdtContent>
          <w:r w:rsidR="00CB73EF">
            <w:t>Vývoj algoritmu zarovnávání optických elementů s využitím obrazových dat ze zaměřovací kamery interferometru</w:t>
          </w:r>
        </w:sdtContent>
      </w:sdt>
      <w:r w:rsidR="001D7B0F" w:rsidRPr="00522A07">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28"/>
        <w:gridCol w:w="5442"/>
      </w:tblGrid>
      <w:tr w:rsidR="00F96E37" w:rsidRPr="00627F3B" w14:paraId="49EDD699" w14:textId="77777777" w:rsidTr="00F86880">
        <w:tc>
          <w:tcPr>
            <w:tcW w:w="2000" w:type="pct"/>
          </w:tcPr>
          <w:p w14:paraId="2009D096" w14:textId="77777777" w:rsidR="00F96E37" w:rsidRPr="004E1364" w:rsidRDefault="00F96E37" w:rsidP="00CE7191">
            <w:pPr>
              <w:rPr>
                <w:rStyle w:val="Emphasis"/>
                <w:i/>
                <w:iCs w:val="0"/>
              </w:rPr>
            </w:pPr>
            <w:r w:rsidRPr="004E1364">
              <w:rPr>
                <w:rStyle w:val="Emphasis"/>
                <w:i/>
                <w:iCs w:val="0"/>
              </w:rPr>
              <w:t>Jméno a příjmení:</w:t>
            </w:r>
          </w:p>
        </w:tc>
        <w:tc>
          <w:tcPr>
            <w:tcW w:w="3000" w:type="pct"/>
          </w:tcPr>
          <w:sdt>
            <w:sdtPr>
              <w:rPr>
                <w:rStyle w:val="IntenseEmphasis"/>
              </w:rPr>
              <w:alias w:val="Autor"/>
              <w:tag w:val="Autor"/>
              <w:id w:val="247865262"/>
              <w:lock w:val="sdtLocked"/>
              <w:placeholder>
                <w:docPart w:val="483930344CB340E39AC7AE96AE0BFDA2"/>
              </w:placeholder>
              <w:dataBinding w:prefixMappings="xmlns:ns0='http://purl.org/dc/elements/1.1/' xmlns:ns1='http://schemas.openxmlformats.org/package/2006/metadata/core-properties' " w:xpath="/ns1:coreProperties[1]/ns0:creator[1]" w:storeItemID="{6C3C8BC8-F283-45AE-878A-BAB7291924A1}"/>
              <w:text/>
            </w:sdtPr>
            <w:sdtContent>
              <w:p w14:paraId="3393D8B8" w14:textId="6487C023" w:rsidR="00F96E37" w:rsidRPr="000F3520" w:rsidRDefault="00FD27B7" w:rsidP="00CE7191">
                <w:pPr>
                  <w:rPr>
                    <w:rStyle w:val="IntenseEmphasis"/>
                  </w:rPr>
                </w:pPr>
                <w:r>
                  <w:rPr>
                    <w:rStyle w:val="IntenseEmphasis"/>
                  </w:rPr>
                  <w:t>Ond</w:t>
                </w:r>
                <w:r w:rsidR="00CF1C8A">
                  <w:rPr>
                    <w:rStyle w:val="IntenseEmphasis"/>
                  </w:rPr>
                  <w:t>ř</w:t>
                </w:r>
                <w:r>
                  <w:rPr>
                    <w:rStyle w:val="IntenseEmphasis"/>
                  </w:rPr>
                  <w:t>ej Don</w:t>
                </w:r>
                <w:r w:rsidR="00CF1C8A">
                  <w:rPr>
                    <w:rStyle w:val="IntenseEmphasis"/>
                  </w:rPr>
                  <w:t>á</w:t>
                </w:r>
                <w:r>
                  <w:rPr>
                    <w:rStyle w:val="IntenseEmphasis"/>
                  </w:rPr>
                  <w:t>t</w:t>
                </w:r>
              </w:p>
            </w:sdtContent>
          </w:sdt>
        </w:tc>
      </w:tr>
      <w:tr w:rsidR="00F96E37" w:rsidRPr="00627F3B" w14:paraId="66AD84E5" w14:textId="77777777" w:rsidTr="00F86880">
        <w:tc>
          <w:tcPr>
            <w:tcW w:w="2000" w:type="pct"/>
          </w:tcPr>
          <w:p w14:paraId="444E778F" w14:textId="77777777" w:rsidR="00F96E37" w:rsidRPr="004E1364" w:rsidRDefault="00F96E37" w:rsidP="00CE7191">
            <w:pPr>
              <w:rPr>
                <w:rStyle w:val="Emphasis"/>
                <w:i/>
                <w:iCs w:val="0"/>
              </w:rPr>
            </w:pPr>
            <w:r w:rsidRPr="004E1364">
              <w:rPr>
                <w:rStyle w:val="Emphasis"/>
                <w:i/>
                <w:iCs w:val="0"/>
              </w:rPr>
              <w:t>Osobní číslo:</w:t>
            </w:r>
          </w:p>
        </w:tc>
        <w:sdt>
          <w:sdtPr>
            <w:rPr>
              <w:rStyle w:val="Emphasis"/>
              <w:b/>
              <w:bCs/>
            </w:rPr>
            <w:alias w:val="Osobní číslo"/>
            <w:tag w:val="Osobní číslo"/>
            <w:id w:val="686796265"/>
            <w:lock w:val="sdtLocked"/>
            <w:placeholder>
              <w:docPart w:val="BC296B3A123443E2B97B82F057FA52CE"/>
            </w:placeholder>
            <w:dataBinding w:prefixMappings="xmlns:ns0='http://purl.org/dc/elements/1.1/' xmlns:ns1='http://schemas.openxmlformats.org/package/2006/metadata/core-properties' " w:xpath="/ns1:coreProperties[1]/ns0:description[1]" w:storeItemID="{6C3C8BC8-F283-45AE-878A-BAB7291924A1}"/>
            <w:text w:multiLine="1"/>
          </w:sdtPr>
          <w:sdtContent>
            <w:tc>
              <w:tcPr>
                <w:tcW w:w="3000" w:type="pct"/>
              </w:tcPr>
              <w:p w14:paraId="114D89D6" w14:textId="14052E7A" w:rsidR="00F96E37" w:rsidRPr="00CF1C8A" w:rsidRDefault="00442E0C" w:rsidP="00CE7191">
                <w:pPr>
                  <w:rPr>
                    <w:rStyle w:val="Emphasis"/>
                    <w:b/>
                    <w:bCs/>
                  </w:rPr>
                </w:pPr>
                <w:r>
                  <w:rPr>
                    <w:rStyle w:val="Emphasis"/>
                    <w:b/>
                    <w:bCs/>
                  </w:rPr>
                  <w:t>M24000221</w:t>
                </w:r>
              </w:p>
            </w:tc>
          </w:sdtContent>
        </w:sdt>
      </w:tr>
      <w:tr w:rsidR="00F96E37" w:rsidRPr="00627F3B" w14:paraId="0D8A704D" w14:textId="77777777" w:rsidTr="00F86880">
        <w:tc>
          <w:tcPr>
            <w:tcW w:w="2000" w:type="pct"/>
          </w:tcPr>
          <w:p w14:paraId="29D04133" w14:textId="77777777" w:rsidR="00F96E37" w:rsidRPr="004E1364" w:rsidRDefault="00F96E37" w:rsidP="00CE7191">
            <w:pPr>
              <w:rPr>
                <w:rStyle w:val="Emphasis"/>
                <w:i/>
                <w:iCs w:val="0"/>
              </w:rPr>
            </w:pPr>
            <w:r w:rsidRPr="004E1364">
              <w:rPr>
                <w:rStyle w:val="Emphasis"/>
                <w:i/>
                <w:iCs w:val="0"/>
              </w:rPr>
              <w:t>Studijní program:</w:t>
            </w:r>
          </w:p>
        </w:tc>
        <w:sdt>
          <w:sdtPr>
            <w:rPr>
              <w:rStyle w:val="Emphasis"/>
              <w:b/>
              <w:bCs/>
            </w:rPr>
            <w:alias w:val="Studijní program"/>
            <w:tag w:val="Katedra"/>
            <w:id w:val="-1835440922"/>
            <w:lock w:val="sdtLocked"/>
            <w:placeholder>
              <w:docPart w:val="1E6D7FE2FDA341E0A23872AD33260190"/>
            </w:placeholder>
            <w:dataBinding w:prefixMappings="xmlns:ns0='http://purl.org/dc/elements/1.1/' xmlns:ns1='http://schemas.openxmlformats.org/package/2006/metadata/core-properties' " w:xpath="/ns1:coreProperties[1]/ns0:subject[1]" w:storeItemID="{6C3C8BC8-F283-45AE-878A-BAB7291924A1}"/>
            <w:text/>
          </w:sdtPr>
          <w:sdtContent>
            <w:tc>
              <w:tcPr>
                <w:tcW w:w="3000" w:type="pct"/>
              </w:tcPr>
              <w:p w14:paraId="35620C9B" w14:textId="7BA26650" w:rsidR="00F96E37" w:rsidRPr="00CF1C8A" w:rsidRDefault="00CB73EF" w:rsidP="00CE7191">
                <w:pPr>
                  <w:rPr>
                    <w:rStyle w:val="Emphasis"/>
                    <w:b/>
                    <w:bCs/>
                  </w:rPr>
                </w:pPr>
                <w:r>
                  <w:rPr>
                    <w:rStyle w:val="Emphasis"/>
                    <w:b/>
                    <w:bCs/>
                  </w:rPr>
                  <w:t>B0613A140005 - Informační technologie</w:t>
                </w:r>
              </w:p>
            </w:tc>
          </w:sdtContent>
        </w:sdt>
      </w:tr>
      <w:tr w:rsidR="008544AE" w:rsidRPr="00CF1C8A" w14:paraId="7F69BCBF" w14:textId="77777777" w:rsidTr="00F86880">
        <w:tc>
          <w:tcPr>
            <w:tcW w:w="2000" w:type="pct"/>
          </w:tcPr>
          <w:p w14:paraId="1302F339" w14:textId="77777777" w:rsidR="008544AE" w:rsidRPr="004E1364" w:rsidRDefault="00374884" w:rsidP="00CE7191">
            <w:pPr>
              <w:rPr>
                <w:rStyle w:val="Emphasis"/>
                <w:i/>
                <w:iCs w:val="0"/>
              </w:rPr>
            </w:pPr>
            <w:r>
              <w:rPr>
                <w:rStyle w:val="Emphasis"/>
                <w:i/>
                <w:iCs w:val="0"/>
              </w:rPr>
              <w:t>Studijní obor (specializace)</w:t>
            </w:r>
            <w:r w:rsidR="00FA309E">
              <w:rPr>
                <w:rStyle w:val="Emphasis"/>
                <w:i/>
                <w:iCs w:val="0"/>
              </w:rPr>
              <w:t>:</w:t>
            </w:r>
          </w:p>
        </w:tc>
        <w:sdt>
          <w:sdtPr>
            <w:rPr>
              <w:rStyle w:val="Emphasis"/>
              <w:b/>
              <w:bCs/>
            </w:rPr>
            <w:alias w:val="Studijní obor"/>
            <w:tag w:val="Studijní obor"/>
            <w:id w:val="2103826141"/>
            <w:placeholder>
              <w:docPart w:val="310A1B9AA9F04022BF631F8EB2598677"/>
            </w:placeholder>
            <w:dataBinding w:xpath="/ns0:EnhancedDocProps[1]/ns0:Studijní_obor[1]" w:storeItemID="{C05F2463-C7BC-4097-983F-068B7F02C9C6}"/>
            <w:text/>
          </w:sdtPr>
          <w:sdtContent>
            <w:tc>
              <w:tcPr>
                <w:tcW w:w="3000" w:type="pct"/>
              </w:tcPr>
              <w:p w14:paraId="73397C7D" w14:textId="32B6FDAA" w:rsidR="008544AE" w:rsidRPr="00CF1C8A" w:rsidRDefault="00CF1C8A" w:rsidP="00CE7191">
                <w:pPr>
                  <w:rPr>
                    <w:rStyle w:val="Emphasis"/>
                    <w:b/>
                    <w:bCs/>
                  </w:rPr>
                </w:pPr>
                <w:r w:rsidRPr="00CF1C8A">
                  <w:rPr>
                    <w:rStyle w:val="Emphasis"/>
                    <w:b/>
                    <w:bCs/>
                  </w:rPr>
                  <w:t>Aplikovaná informatika</w:t>
                </w:r>
              </w:p>
            </w:tc>
          </w:sdtContent>
        </w:sdt>
      </w:tr>
      <w:tr w:rsidR="00F96E37" w:rsidRPr="00CF1C8A" w14:paraId="57EE0FEB" w14:textId="77777777" w:rsidTr="00F86880">
        <w:tc>
          <w:tcPr>
            <w:tcW w:w="2000" w:type="pct"/>
          </w:tcPr>
          <w:p w14:paraId="167AD69D" w14:textId="77777777" w:rsidR="00F96E37" w:rsidRPr="004E1364" w:rsidRDefault="00F96E37" w:rsidP="00CE7191">
            <w:pPr>
              <w:rPr>
                <w:rStyle w:val="Emphasis"/>
                <w:i/>
                <w:iCs w:val="0"/>
              </w:rPr>
            </w:pPr>
            <w:r w:rsidRPr="004E1364">
              <w:rPr>
                <w:rStyle w:val="Emphasis"/>
                <w:i/>
                <w:iCs w:val="0"/>
              </w:rPr>
              <w:t>Zadávající katedra:</w:t>
            </w:r>
          </w:p>
        </w:tc>
        <w:sdt>
          <w:sdtPr>
            <w:rPr>
              <w:rStyle w:val="Emphasis"/>
              <w:b/>
              <w:bCs/>
            </w:rPr>
            <w:alias w:val="Katedra"/>
            <w:tag w:val="Katedra"/>
            <w:id w:val="151267528"/>
            <w:lock w:val="sdtLocked"/>
            <w:placeholder>
              <w:docPart w:val="0C8B3C13B9DE4583BFCD79DC36C27129"/>
            </w:placeholder>
            <w:dataBinding w:xpath="/ns0:EnhancedDocProps[1]/ns0:Katedra[1]" w:storeItemID="{C05F2463-C7BC-4097-983F-068B7F02C9C6}"/>
            <w:text/>
          </w:sdtPr>
          <w:sdtContent>
            <w:tc>
              <w:tcPr>
                <w:tcW w:w="3000" w:type="pct"/>
              </w:tcPr>
              <w:p w14:paraId="0187F5D1" w14:textId="6D179C95" w:rsidR="00F96E37" w:rsidRPr="00CF1C8A" w:rsidRDefault="00442E0C" w:rsidP="00CE7191">
                <w:pPr>
                  <w:rPr>
                    <w:rStyle w:val="Emphasis"/>
                    <w:b/>
                    <w:bCs/>
                  </w:rPr>
                </w:pPr>
                <w:r>
                  <w:rPr>
                    <w:rStyle w:val="Emphasis"/>
                    <w:b/>
                    <w:bCs/>
                  </w:rPr>
                  <w:t>NTI</w:t>
                </w:r>
              </w:p>
            </w:tc>
          </w:sdtContent>
        </w:sdt>
      </w:tr>
      <w:tr w:rsidR="00F96E37" w:rsidRPr="00CF1C8A" w14:paraId="424C6994" w14:textId="77777777" w:rsidTr="00F86880">
        <w:tc>
          <w:tcPr>
            <w:tcW w:w="2000" w:type="pct"/>
          </w:tcPr>
          <w:p w14:paraId="62E57EAA" w14:textId="77777777" w:rsidR="00F96E37" w:rsidRPr="004E1364" w:rsidRDefault="00F96E37" w:rsidP="00CE7191">
            <w:pPr>
              <w:rPr>
                <w:rStyle w:val="Emphasis"/>
                <w:i/>
                <w:iCs w:val="0"/>
              </w:rPr>
            </w:pPr>
            <w:r w:rsidRPr="004E1364">
              <w:rPr>
                <w:rStyle w:val="Emphasis"/>
                <w:i/>
                <w:iCs w:val="0"/>
              </w:rPr>
              <w:t>Akademický rok:</w:t>
            </w:r>
          </w:p>
        </w:tc>
        <w:tc>
          <w:tcPr>
            <w:tcW w:w="3000" w:type="pct"/>
          </w:tcPr>
          <w:p w14:paraId="19393253" w14:textId="336293FF" w:rsidR="00F96E37" w:rsidRPr="00CF1C8A" w:rsidRDefault="00000000" w:rsidP="00CE7191">
            <w:pPr>
              <w:rPr>
                <w:rStyle w:val="Emphasis"/>
                <w:b/>
                <w:bCs/>
              </w:rPr>
            </w:pPr>
            <w:sdt>
              <w:sdtPr>
                <w:rPr>
                  <w:rStyle w:val="Emphasis"/>
                  <w:b/>
                  <w:bCs/>
                </w:rPr>
                <w:alias w:val="Datum zadání"/>
                <w:tag w:val="Datum zadání"/>
                <w:id w:val="-353035898"/>
                <w:lock w:val="sdtLocked"/>
                <w:placeholder>
                  <w:docPart w:val="DBB6D9C1DC5E4E38B817FB937C58DFEC"/>
                </w:placeholder>
                <w:dataBinding w:xpath="/ns0:EnhancedDocProps[1]/ns0:Datum_zadání[1]" w:storeItemID="{C05F2463-C7BC-4097-983F-068B7F02C9C6}"/>
                <w:date w:fullDate="2025-10-17T00:00:00Z">
                  <w:dateFormat w:val="yyyy"/>
                  <w:lid w:val="cs-CZ"/>
                  <w:storeMappedDataAs w:val="dateTime"/>
                  <w:calendar w:val="gregorian"/>
                </w:date>
              </w:sdtPr>
              <w:sdtContent>
                <w:r w:rsidR="00442E0C">
                  <w:rPr>
                    <w:rStyle w:val="Emphasis"/>
                    <w:b/>
                    <w:bCs/>
                  </w:rPr>
                  <w:t>2025</w:t>
                </w:r>
              </w:sdtContent>
            </w:sdt>
            <w:r w:rsidR="00031776" w:rsidRPr="00CF1C8A">
              <w:rPr>
                <w:rStyle w:val="Emphasis"/>
                <w:b/>
                <w:bCs/>
              </w:rPr>
              <w:t>/</w:t>
            </w:r>
            <w:sdt>
              <w:sdtPr>
                <w:rPr>
                  <w:rStyle w:val="Emphasis"/>
                  <w:b/>
                  <w:bCs/>
                </w:rPr>
                <w:alias w:val="Termín odevzdání"/>
                <w:tag w:val="Termín odevzdání"/>
                <w:id w:val="1396008070"/>
                <w:lock w:val="sdtLocked"/>
                <w:placeholder>
                  <w:docPart w:val="B948384ED2A641678B0E2F4D6C7F23B2"/>
                </w:placeholder>
                <w:dataBinding w:xpath="/ns0:EnhancedDocProps[1]/ns0:Termín_odevzdání[1]" w:storeItemID="{C05F2463-C7BC-4097-983F-068B7F02C9C6}"/>
                <w:date w:fullDate="2026-05-11T00:00:00Z">
                  <w:dateFormat w:val="yyyy"/>
                  <w:lid w:val="cs-CZ"/>
                  <w:storeMappedDataAs w:val="dateTime"/>
                  <w:calendar w:val="gregorian"/>
                </w:date>
              </w:sdtPr>
              <w:sdtContent>
                <w:r w:rsidR="00442E0C">
                  <w:rPr>
                    <w:rStyle w:val="Emphasis"/>
                    <w:b/>
                    <w:bCs/>
                  </w:rPr>
                  <w:t>2026</w:t>
                </w:r>
              </w:sdtContent>
            </w:sdt>
          </w:p>
        </w:tc>
      </w:tr>
    </w:tbl>
    <w:p w14:paraId="7FEB3E4A" w14:textId="77777777" w:rsidR="00DF5B7B" w:rsidRDefault="00DF5B7B" w:rsidP="00CE7191">
      <w:pPr>
        <w:rPr>
          <w:rStyle w:val="IntenseEmphasis"/>
        </w:rPr>
      </w:pPr>
    </w:p>
    <w:p w14:paraId="75C4A680" w14:textId="7EC19510" w:rsidR="00506BD3" w:rsidRPr="0004136A" w:rsidRDefault="00506BD3" w:rsidP="00CE7191">
      <w:pPr>
        <w:rPr>
          <w:rStyle w:val="IntenseEmphasis"/>
        </w:rPr>
      </w:pPr>
      <w:r w:rsidRPr="0004136A">
        <w:rPr>
          <w:rStyle w:val="IntenseEmphasis"/>
        </w:rPr>
        <w:lastRenderedPageBreak/>
        <w:t>Zásady pro vypracování:</w:t>
      </w:r>
    </w:p>
    <w:p w14:paraId="14346361" w14:textId="60E26D31" w:rsidR="00E1614D" w:rsidRPr="00DF5B7B" w:rsidRDefault="005850BF" w:rsidP="00A02AD8">
      <w:pPr>
        <w:pStyle w:val="ListParagraph"/>
        <w:numPr>
          <w:ilvl w:val="0"/>
          <w:numId w:val="7"/>
        </w:numPr>
        <w:rPr>
          <w:rFonts w:ascii="Inter" w:hAnsi="Inter"/>
          <w:iCs/>
          <w:szCs w:val="24"/>
        </w:rPr>
      </w:pPr>
      <w:r w:rsidRPr="00DF5B7B">
        <w:rPr>
          <w:rFonts w:ascii="Inter" w:hAnsi="Inter"/>
          <w:iCs/>
          <w:szCs w:val="24"/>
        </w:rPr>
        <w:t>Seznámení se se základními principy interferometrie a rešerše softwarových prostředků a algoritmů pro zpracování obrazu ze zarovnávací kamery interferometru</w:t>
      </w:r>
    </w:p>
    <w:p w14:paraId="39E7B60B" w14:textId="174E535E" w:rsidR="005850BF" w:rsidRPr="00DF5B7B" w:rsidRDefault="005850BF" w:rsidP="00A02AD8">
      <w:pPr>
        <w:pStyle w:val="ListParagraph"/>
        <w:numPr>
          <w:ilvl w:val="0"/>
          <w:numId w:val="7"/>
        </w:numPr>
        <w:rPr>
          <w:rFonts w:ascii="Inter" w:hAnsi="Inter"/>
          <w:iCs/>
          <w:szCs w:val="24"/>
        </w:rPr>
      </w:pPr>
      <w:r w:rsidRPr="00DF5B7B">
        <w:rPr>
          <w:rFonts w:ascii="Inter" w:hAnsi="Inter"/>
          <w:iCs/>
          <w:szCs w:val="24"/>
        </w:rPr>
        <w:t>Navrhnout architekturu softwaru v jazyce C# a zvolit vhodné softwarové prostředky a knihovny (např. OpenCV nebo Intel Integrated Performance Primitives) pro vyhodnocení dat ze zaměřovací kamery interferometru</w:t>
      </w:r>
    </w:p>
    <w:p w14:paraId="6DCABB8D" w14:textId="19DF151B" w:rsidR="005850BF" w:rsidRPr="00DF5B7B" w:rsidRDefault="005850BF" w:rsidP="00A02AD8">
      <w:pPr>
        <w:pStyle w:val="ListParagraph"/>
        <w:numPr>
          <w:ilvl w:val="0"/>
          <w:numId w:val="7"/>
        </w:numPr>
        <w:rPr>
          <w:rFonts w:ascii="Inter" w:hAnsi="Inter"/>
          <w:iCs/>
          <w:szCs w:val="24"/>
        </w:rPr>
      </w:pPr>
      <w:r w:rsidRPr="00DF5B7B">
        <w:rPr>
          <w:rFonts w:ascii="Inter" w:hAnsi="Inter"/>
          <w:iCs/>
          <w:szCs w:val="24"/>
        </w:rPr>
        <w:t>Implementovat výpočetní modul bez uživatelského grafického rozhraní, který bude schopen detekovat stopu měřeného vzorku a doporučit korekci polohovacího systému pro jeho přesné zarovnání v kavitě interferometru. Modul bude koncipován tak, aby byl snadno integrovatelný do nadřazené měřicí aplikace a otevřený pro budoucí rozšiřitelnost a další vývoj.</w:t>
      </w:r>
    </w:p>
    <w:p w14:paraId="250B12E2" w14:textId="52798475" w:rsidR="005850BF" w:rsidRPr="00DF5B7B" w:rsidRDefault="005850BF" w:rsidP="00A02AD8">
      <w:pPr>
        <w:pStyle w:val="ListParagraph"/>
        <w:numPr>
          <w:ilvl w:val="0"/>
          <w:numId w:val="7"/>
        </w:numPr>
        <w:rPr>
          <w:rFonts w:ascii="Inter" w:hAnsi="Inter"/>
          <w:iCs/>
          <w:szCs w:val="24"/>
        </w:rPr>
      </w:pPr>
      <w:r w:rsidRPr="00DF5B7B">
        <w:rPr>
          <w:rFonts w:ascii="Inter" w:hAnsi="Inter"/>
          <w:iCs/>
          <w:szCs w:val="24"/>
        </w:rPr>
        <w:t>Testování a optimalizace vyvinutého softwaru pomocí experimentálního uspořádání a reálných dat.</w:t>
      </w:r>
    </w:p>
    <w:p w14:paraId="497654E9" w14:textId="75453535" w:rsidR="005850BF" w:rsidRPr="00DF5B7B" w:rsidRDefault="005850BF" w:rsidP="00A02AD8">
      <w:pPr>
        <w:pStyle w:val="ListParagraph"/>
        <w:numPr>
          <w:ilvl w:val="0"/>
          <w:numId w:val="7"/>
        </w:numPr>
        <w:rPr>
          <w:rFonts w:ascii="Inter" w:hAnsi="Inter"/>
          <w:iCs/>
          <w:szCs w:val="24"/>
        </w:rPr>
      </w:pPr>
      <w:r w:rsidRPr="00DF5B7B">
        <w:rPr>
          <w:rFonts w:ascii="Inter" w:hAnsi="Inter"/>
          <w:iCs/>
          <w:szCs w:val="24"/>
        </w:rPr>
        <w:t>Vyhodnotit přesnost, robustnost a časovou náročnost algoritmu.</w:t>
      </w:r>
    </w:p>
    <w:p w14:paraId="1FB17CD7" w14:textId="21DF7A4C" w:rsidR="005850BF" w:rsidRPr="00DF5B7B" w:rsidRDefault="005850BF" w:rsidP="00A02AD8">
      <w:pPr>
        <w:pStyle w:val="ListParagraph"/>
        <w:numPr>
          <w:ilvl w:val="0"/>
          <w:numId w:val="7"/>
        </w:numPr>
        <w:rPr>
          <w:rStyle w:val="SubtleEmphasis"/>
          <w:sz w:val="24"/>
          <w:szCs w:val="24"/>
        </w:rPr>
      </w:pPr>
      <w:r w:rsidRPr="00DF5B7B">
        <w:rPr>
          <w:rFonts w:ascii="Inter" w:hAnsi="Inter"/>
          <w:iCs/>
          <w:szCs w:val="24"/>
        </w:rPr>
        <w:t>Hodnocení dosažených výsledků a zpracování technické dokumentace k softwaru.</w:t>
      </w:r>
    </w:p>
    <w:p w14:paraId="38D542DA" w14:textId="77777777" w:rsidR="00A02AD8" w:rsidRPr="002F229D" w:rsidRDefault="00A02AD8" w:rsidP="008C7452">
      <w:pPr>
        <w:rPr>
          <w:rStyle w:val="SubtleEmphasis"/>
        </w:rPr>
      </w:pPr>
    </w:p>
    <w:p w14:paraId="68726B07" w14:textId="77777777" w:rsidR="00A02AD8" w:rsidRDefault="00A02AD8" w:rsidP="00A02AD8"/>
    <w:p w14:paraId="0880D07A" w14:textId="77777777" w:rsidR="00CF09A1" w:rsidRPr="005503FF" w:rsidRDefault="00CF09A1" w:rsidP="00A02AD8">
      <w:pPr>
        <w:sectPr w:rsidR="00CF09A1" w:rsidRPr="005503FF" w:rsidSect="00DF5B7B">
          <w:pgSz w:w="11906" w:h="16838"/>
          <w:pgMar w:top="9072" w:right="1418" w:bottom="1134" w:left="1418" w:header="2778" w:footer="227" w:gutter="0"/>
          <w:cols w:space="708"/>
          <w:docGrid w:linePitch="360"/>
        </w:sectPr>
      </w:pPr>
    </w:p>
    <w:p w14:paraId="1B5AFE09" w14:textId="77777777" w:rsidR="00614762" w:rsidRPr="00006568" w:rsidRDefault="00614762" w:rsidP="00CE7191">
      <w:pPr>
        <w:rPr>
          <w:rStyle w:val="Emphasis"/>
        </w:rPr>
      </w:pPr>
    </w:p>
    <w:p w14:paraId="0CD07178" w14:textId="77777777" w:rsidR="00892414" w:rsidRDefault="00333ED4" w:rsidP="00CE7191">
      <w:pPr>
        <w:rPr>
          <w:sz w:val="20"/>
        </w:rPr>
      </w:pPr>
      <w:r w:rsidRPr="00333ED4">
        <w:rPr>
          <w:rStyle w:val="IntenseEmphasis"/>
        </w:rPr>
        <w:t>Se</w:t>
      </w:r>
      <w:r w:rsidR="005444B2">
        <w:rPr>
          <w:rStyle w:val="IntenseEmphasis"/>
        </w:rPr>
        <w:t>znam odborné literatury:</w:t>
      </w:r>
    </w:p>
    <w:p w14:paraId="1AEFC0C3" w14:textId="77777777" w:rsidR="005850BF" w:rsidRDefault="005850BF" w:rsidP="004B4EFB">
      <w:pPr>
        <w:pStyle w:val="Bibliography"/>
        <w:numPr>
          <w:ilvl w:val="0"/>
          <w:numId w:val="6"/>
        </w:numPr>
        <w:rPr>
          <w:iCs/>
          <w:sz w:val="22"/>
        </w:rPr>
      </w:pPr>
      <w:r w:rsidRPr="005850BF">
        <w:rPr>
          <w:iCs/>
          <w:sz w:val="22"/>
        </w:rPr>
        <w:t>Optical shop testing. 3rd ed. Hoboken, N.J.: Wiley-Interscience, c2007. ISBN 978-0-471-48404-2</w:t>
      </w:r>
    </w:p>
    <w:p w14:paraId="67C7DC68" w14:textId="77777777" w:rsidR="005850BF" w:rsidRDefault="005850BF" w:rsidP="004B4EFB">
      <w:pPr>
        <w:pStyle w:val="Bibliography"/>
        <w:numPr>
          <w:ilvl w:val="0"/>
          <w:numId w:val="6"/>
        </w:numPr>
        <w:rPr>
          <w:iCs/>
          <w:sz w:val="22"/>
        </w:rPr>
      </w:pPr>
      <w:r w:rsidRPr="005850BF">
        <w:rPr>
          <w:iCs/>
          <w:sz w:val="22"/>
        </w:rPr>
        <w:t xml:space="preserve">WÜSTEFELD, Konstantin; EBBINGHAUS, Robin a WEICHERT, Frank. Learning to Segment Blob-like Objects by Image-Level Counting. Online. Applied Sciences. 2023, vol. 13, no. 22, s. 12219. ISSN 2076-3417. Dostupné z: https://doi.org/10.3390/app132212219. [cit. 2025-11-07]. </w:t>
      </w:r>
    </w:p>
    <w:p w14:paraId="4CAC3136" w14:textId="77777777" w:rsidR="005850BF" w:rsidRDefault="005850BF" w:rsidP="004B4EFB">
      <w:pPr>
        <w:pStyle w:val="Bibliography"/>
        <w:numPr>
          <w:ilvl w:val="0"/>
          <w:numId w:val="6"/>
        </w:numPr>
        <w:rPr>
          <w:iCs/>
          <w:sz w:val="22"/>
        </w:rPr>
      </w:pPr>
      <w:r w:rsidRPr="005850BF">
        <w:rPr>
          <w:iCs/>
          <w:sz w:val="22"/>
        </w:rPr>
        <w:t>STAŠÍK, Marek; KREDBA, Jan; NEČÁSEK, Jakub; LÉDL, Vít; FUCHS, Ulrike et al. Aspheric surface measurement by absolute wavelength scanning interferometry with model-based retrace error correction. Online. Optics Express. 2023, vol. 31, no. 8, s. 12449-12449. ISSN 1094-4087. Dostupné z: https://doi.org/10.1364/oe.486133. [cit. 2025-11-07].</w:t>
      </w:r>
    </w:p>
    <w:p w14:paraId="339DC609" w14:textId="4F966684" w:rsidR="00013801" w:rsidRPr="007F5963" w:rsidRDefault="005850BF" w:rsidP="005850BF">
      <w:pPr>
        <w:pStyle w:val="Bibliography"/>
        <w:numPr>
          <w:ilvl w:val="0"/>
          <w:numId w:val="6"/>
        </w:numPr>
        <w:rPr>
          <w:rStyle w:val="Emphasis"/>
        </w:rPr>
      </w:pPr>
      <w:r w:rsidRPr="005850BF">
        <w:rPr>
          <w:iCs/>
          <w:sz w:val="22"/>
        </w:rPr>
        <w:t xml:space="preserve">STAŠÍK, Marek; PSOTA, Pavel; LÉDL, Vít a KREDBA, Jan. Subaperture stitching computation time optimization using a system of linear equations. Online. Applied Optics. 2021, vol. 60, no. 27, s. 8556-8556. ISSN 1559-128X. Dostupné z: https://doi.org/10.1364/ao.433312. [cit. 2025-11-07]. </w:t>
      </w:r>
      <w:r w:rsidR="00013801">
        <w:rPr>
          <w:rStyle w:val="Emphasis"/>
        </w:rPr>
        <w:fldChar w:fldCharType="begin"/>
      </w:r>
      <w:r w:rsidR="00013801" w:rsidRPr="007F5963">
        <w:rPr>
          <w:rStyle w:val="Emphasis"/>
        </w:rPr>
        <w:instrText xml:space="preserve"> ADDIN ZOTERO_BIBL {"uncited":[],"omitted":[],"custom":[]} CSL_BIBLIOGRAPHY </w:instrText>
      </w:r>
      <w:r w:rsidR="00013801">
        <w:rPr>
          <w:rStyle w:val="Emphasis"/>
        </w:rPr>
        <w:fldChar w:fldCharType="separate"/>
      </w:r>
    </w:p>
    <w:p w14:paraId="46C31F03" w14:textId="77777777" w:rsidR="005C30DF" w:rsidRPr="00F73024" w:rsidRDefault="00013801" w:rsidP="003F47DD">
      <w:pPr>
        <w:pStyle w:val="Footer"/>
        <w:jc w:val="left"/>
        <w:rPr>
          <w:rStyle w:val="Emphasis"/>
        </w:rPr>
      </w:pPr>
      <w:r>
        <w:rPr>
          <w:rFonts w:ascii="Inter" w:hAnsi="Inter"/>
          <w:sz w:val="20"/>
        </w:rP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81"/>
        <w:gridCol w:w="4989"/>
      </w:tblGrid>
      <w:tr w:rsidR="005C30DF" w:rsidRPr="00627F3B" w14:paraId="6795FB78" w14:textId="77777777" w:rsidTr="001E34B0">
        <w:tc>
          <w:tcPr>
            <w:tcW w:w="2250" w:type="pct"/>
          </w:tcPr>
          <w:p w14:paraId="46898477" w14:textId="77777777" w:rsidR="005C30DF" w:rsidRPr="00F5331F" w:rsidRDefault="005C30DF" w:rsidP="00CE7191">
            <w:pPr>
              <w:rPr>
                <w:rStyle w:val="Emphasis"/>
                <w:i/>
                <w:iCs w:val="0"/>
              </w:rPr>
            </w:pPr>
            <w:r w:rsidRPr="00F5331F">
              <w:rPr>
                <w:rStyle w:val="Emphasis"/>
                <w:i/>
                <w:iCs w:val="0"/>
              </w:rPr>
              <w:t>Vedoucí práce:</w:t>
            </w:r>
          </w:p>
        </w:tc>
        <w:sdt>
          <w:sdtPr>
            <w:rPr>
              <w:rStyle w:val="Emphasis"/>
            </w:rPr>
            <w:alias w:val="Vedoucí"/>
            <w:tag w:val="Vedoucí"/>
            <w:id w:val="1554809774"/>
            <w:lock w:val="sdtLocked"/>
            <w:placeholder>
              <w:docPart w:val="85A53FD9F42A4CC78F6AF4392A23AE9B"/>
            </w:placeholder>
            <w:dataBinding w:prefixMappings="xmlns:ns0='http://schemas.openxmlformats.org/officeDocument/2006/extended-properties' " w:xpath="/ns0:Properties[1]/ns0:Manager[1]" w:storeItemID="{6668398D-A668-4E3E-A5EB-62B293D839F1}"/>
            <w:text/>
          </w:sdtPr>
          <w:sdtContent>
            <w:tc>
              <w:tcPr>
                <w:tcW w:w="2750" w:type="pct"/>
              </w:tcPr>
              <w:p w14:paraId="24ABA2EC" w14:textId="69653427" w:rsidR="005C30DF" w:rsidRPr="001040A9" w:rsidRDefault="001244C7" w:rsidP="00CE7191">
                <w:pPr>
                  <w:rPr>
                    <w:rStyle w:val="Emphasis"/>
                  </w:rPr>
                </w:pPr>
                <w:r>
                  <w:rPr>
                    <w:rStyle w:val="Emphasis"/>
                  </w:rPr>
                  <w:t>Ing. Marek Stašík, Ph.d.</w:t>
                </w:r>
              </w:p>
            </w:tc>
          </w:sdtContent>
        </w:sdt>
      </w:tr>
      <w:tr w:rsidR="005C30DF" w:rsidRPr="00627F3B" w14:paraId="2D0EFFCE" w14:textId="77777777" w:rsidTr="001E34B0">
        <w:tc>
          <w:tcPr>
            <w:tcW w:w="2250" w:type="pct"/>
          </w:tcPr>
          <w:p w14:paraId="7FDD0C39" w14:textId="77777777" w:rsidR="005C30DF" w:rsidRPr="00F5331F" w:rsidRDefault="005C30DF" w:rsidP="00CE7191">
            <w:pPr>
              <w:rPr>
                <w:rStyle w:val="Emphasis"/>
                <w:i/>
                <w:iCs w:val="0"/>
              </w:rPr>
            </w:pPr>
          </w:p>
        </w:tc>
        <w:sdt>
          <w:sdtPr>
            <w:rPr>
              <w:rStyle w:val="Emphasis"/>
            </w:rPr>
            <w:alias w:val="Katedra"/>
            <w:tag w:val="Katedra"/>
            <w:id w:val="-1814622818"/>
            <w:lock w:val="sdtLocked"/>
            <w:placeholder>
              <w:docPart w:val="47F8A9A4E1C749C689CF38EFA82D9AB0"/>
            </w:placeholder>
            <w:dataBinding w:xpath="/ns0:EnhancedDocProps[1]/ns0:Katedra[1]" w:storeItemID="{C05F2463-C7BC-4097-983F-068B7F02C9C6}"/>
            <w:text/>
          </w:sdtPr>
          <w:sdtContent>
            <w:tc>
              <w:tcPr>
                <w:tcW w:w="2750" w:type="pct"/>
              </w:tcPr>
              <w:p w14:paraId="5E2ADA8B" w14:textId="7B051C0B" w:rsidR="005C30DF" w:rsidRPr="00433DF8" w:rsidRDefault="00442E0C" w:rsidP="00BF09A3">
                <w:pPr>
                  <w:rPr>
                    <w:rStyle w:val="Emphasis"/>
                  </w:rPr>
                </w:pPr>
                <w:r>
                  <w:rPr>
                    <w:rStyle w:val="Emphasis"/>
                  </w:rPr>
                  <w:t>NTI</w:t>
                </w:r>
              </w:p>
            </w:tc>
          </w:sdtContent>
        </w:sdt>
      </w:tr>
      <w:tr w:rsidR="005C30DF" w:rsidRPr="00627F3B" w14:paraId="2ED06271" w14:textId="77777777" w:rsidTr="001E34B0">
        <w:tc>
          <w:tcPr>
            <w:tcW w:w="2250" w:type="pct"/>
          </w:tcPr>
          <w:p w14:paraId="33785E99" w14:textId="77777777" w:rsidR="005C30DF" w:rsidRPr="00F5331F" w:rsidRDefault="005C30DF" w:rsidP="00CE7191">
            <w:pPr>
              <w:rPr>
                <w:rStyle w:val="Emphasis"/>
                <w:i/>
                <w:iCs w:val="0"/>
              </w:rPr>
            </w:pPr>
          </w:p>
        </w:tc>
        <w:tc>
          <w:tcPr>
            <w:tcW w:w="2750" w:type="pct"/>
          </w:tcPr>
          <w:p w14:paraId="2BD1E87A" w14:textId="77777777" w:rsidR="005C30DF" w:rsidRPr="00433DF8" w:rsidRDefault="005C30DF" w:rsidP="00CE7191">
            <w:pPr>
              <w:rPr>
                <w:rStyle w:val="Emphasis"/>
              </w:rPr>
            </w:pPr>
          </w:p>
        </w:tc>
      </w:tr>
      <w:tr w:rsidR="005C30DF" w:rsidRPr="00627F3B" w14:paraId="2B461184" w14:textId="77777777" w:rsidTr="001E34B0">
        <w:tc>
          <w:tcPr>
            <w:tcW w:w="2250" w:type="pct"/>
          </w:tcPr>
          <w:p w14:paraId="0B5D65E4" w14:textId="77777777" w:rsidR="005C30DF" w:rsidRPr="00F5331F" w:rsidRDefault="005C30DF" w:rsidP="00CE7191">
            <w:pPr>
              <w:rPr>
                <w:rStyle w:val="Emphasis"/>
                <w:i/>
                <w:iCs w:val="0"/>
              </w:rPr>
            </w:pPr>
            <w:r w:rsidRPr="00F5331F">
              <w:rPr>
                <w:rStyle w:val="Emphasis"/>
                <w:i/>
                <w:iCs w:val="0"/>
              </w:rPr>
              <w:t>Datum zadání práce:</w:t>
            </w:r>
          </w:p>
        </w:tc>
        <w:sdt>
          <w:sdtPr>
            <w:rPr>
              <w:rStyle w:val="Emphasis"/>
            </w:rPr>
            <w:alias w:val="Datum zadání"/>
            <w:tag w:val="Datum zadání"/>
            <w:id w:val="-419639913"/>
            <w:lock w:val="sdtLocked"/>
            <w:placeholder>
              <w:docPart w:val="73EB3B5AE50047EE85D3E952408AC44C"/>
            </w:placeholder>
            <w:dataBinding w:xpath="/ns0:EnhancedDocProps[1]/ns0:Datum_zadání[1]" w:storeItemID="{C05F2463-C7BC-4097-983F-068B7F02C9C6}"/>
            <w:date w:fullDate="2025-10-17T00:00:00Z">
              <w:dateFormat w:val="d. MMMM yyyy"/>
              <w:lid w:val="cs-CZ"/>
              <w:storeMappedDataAs w:val="dateTime"/>
              <w:calendar w:val="gregorian"/>
            </w:date>
          </w:sdtPr>
          <w:sdtContent>
            <w:tc>
              <w:tcPr>
                <w:tcW w:w="2750" w:type="pct"/>
              </w:tcPr>
              <w:p w14:paraId="191A9154" w14:textId="0ADAB8F8" w:rsidR="005C30DF" w:rsidRPr="00433DF8" w:rsidRDefault="00442E0C" w:rsidP="00CE7191">
                <w:pPr>
                  <w:rPr>
                    <w:rStyle w:val="Emphasis"/>
                  </w:rPr>
                </w:pPr>
                <w:r>
                  <w:rPr>
                    <w:rStyle w:val="Emphasis"/>
                  </w:rPr>
                  <w:t>17. října 2025</w:t>
                </w:r>
              </w:p>
            </w:tc>
          </w:sdtContent>
        </w:sdt>
      </w:tr>
      <w:tr w:rsidR="005C30DF" w:rsidRPr="00627F3B" w14:paraId="62626657" w14:textId="77777777" w:rsidTr="00AD24DF">
        <w:trPr>
          <w:trHeight w:val="80"/>
        </w:trPr>
        <w:tc>
          <w:tcPr>
            <w:tcW w:w="2250" w:type="pct"/>
          </w:tcPr>
          <w:p w14:paraId="3A1AD22A" w14:textId="77777777" w:rsidR="005C30DF" w:rsidRPr="00F5331F" w:rsidRDefault="005C30DF" w:rsidP="00CE7191">
            <w:pPr>
              <w:rPr>
                <w:rStyle w:val="Emphasis"/>
                <w:i/>
                <w:iCs w:val="0"/>
              </w:rPr>
            </w:pPr>
            <w:r w:rsidRPr="00F5331F">
              <w:rPr>
                <w:rStyle w:val="Emphasis"/>
                <w:i/>
                <w:iCs w:val="0"/>
              </w:rPr>
              <w:t>Předpokládaný termín odevzdání:</w:t>
            </w:r>
          </w:p>
        </w:tc>
        <w:sdt>
          <w:sdtPr>
            <w:rPr>
              <w:rStyle w:val="Emphasis"/>
            </w:rPr>
            <w:alias w:val="Termín odevzdání"/>
            <w:tag w:val="Termín odevzdání"/>
            <w:id w:val="1775429649"/>
            <w:lock w:val="sdtLocked"/>
            <w:placeholder>
              <w:docPart w:val="630BC6D3F82A4D519F9C9EA1F8867CC2"/>
            </w:placeholder>
            <w:dataBinding w:xpath="/ns0:EnhancedDocProps[1]/ns0:Termín_odevzdání[1]" w:storeItemID="{C05F2463-C7BC-4097-983F-068B7F02C9C6}"/>
            <w:date w:fullDate="2026-05-11T00:00:00Z">
              <w:dateFormat w:val="d. MMMM yyyy"/>
              <w:lid w:val="cs-CZ"/>
              <w:storeMappedDataAs w:val="dateTime"/>
              <w:calendar w:val="gregorian"/>
            </w:date>
          </w:sdtPr>
          <w:sdtContent>
            <w:tc>
              <w:tcPr>
                <w:tcW w:w="2750" w:type="pct"/>
              </w:tcPr>
              <w:p w14:paraId="31FD6D99" w14:textId="0FB10DA5" w:rsidR="005C30DF" w:rsidRPr="00433DF8" w:rsidRDefault="00442E0C" w:rsidP="00CE7191">
                <w:pPr>
                  <w:rPr>
                    <w:rStyle w:val="Emphasis"/>
                  </w:rPr>
                </w:pPr>
                <w:r>
                  <w:rPr>
                    <w:rStyle w:val="Emphasis"/>
                  </w:rPr>
                  <w:t>11. května 2026</w:t>
                </w:r>
              </w:p>
            </w:tc>
          </w:sdtContent>
        </w:sdt>
      </w:tr>
    </w:tbl>
    <w:p w14:paraId="73FCF6B0" w14:textId="77777777" w:rsidR="00862E2D" w:rsidRPr="009B53A8" w:rsidRDefault="00862E2D" w:rsidP="00CE7191">
      <w:pPr>
        <w:rPr>
          <w:rStyle w:val="Emphasis"/>
        </w:rPr>
      </w:pPr>
    </w:p>
    <w:p w14:paraId="4A90AB08" w14:textId="77777777" w:rsidR="00335009" w:rsidRPr="009B53A8" w:rsidRDefault="00335009" w:rsidP="00CE7191">
      <w:pPr>
        <w:rPr>
          <w:rStyle w:val="Emphasis"/>
        </w:rPr>
      </w:pPr>
    </w:p>
    <w:p w14:paraId="2AFE3DBB" w14:textId="77777777" w:rsidR="00335009" w:rsidRPr="00335009" w:rsidRDefault="00953DF0" w:rsidP="00CE7191">
      <w:pPr>
        <w:rPr>
          <w:lang w:eastAsia="cs-CZ"/>
        </w:rPr>
        <w:sectPr w:rsidR="00335009" w:rsidRPr="00335009" w:rsidSect="002F4D8F">
          <w:headerReference w:type="default" r:id="rId13"/>
          <w:footerReference w:type="default" r:id="rId14"/>
          <w:pgSz w:w="11906" w:h="16838"/>
          <w:pgMar w:top="1418" w:right="1418" w:bottom="1134" w:left="1418" w:header="709" w:footer="709" w:gutter="0"/>
          <w:cols w:space="708"/>
          <w:docGrid w:linePitch="360"/>
        </w:sectPr>
      </w:pPr>
      <w:r>
        <w:rPr>
          <w:noProof/>
        </w:rPr>
        <mc:AlternateContent>
          <mc:Choice Requires="wps">
            <w:drawing>
              <wp:anchor distT="0" distB="0" distL="114300" distR="114300" simplePos="0" relativeHeight="251660288" behindDoc="0" locked="0" layoutInCell="1" allowOverlap="1" wp14:anchorId="0D12344E" wp14:editId="0E6D5E25">
                <wp:simplePos x="0" y="0"/>
                <wp:positionH relativeFrom="margin">
                  <wp:align>left</wp:align>
                </wp:positionH>
                <wp:positionV relativeFrom="margin">
                  <wp:align>bottom</wp:align>
                </wp:positionV>
                <wp:extent cx="5882400" cy="1267200"/>
                <wp:effectExtent l="0" t="0" r="0" b="0"/>
                <wp:wrapSquare wrapText="bothSides"/>
                <wp:docPr id="13"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400" cy="1267200"/>
                        </a:xfrm>
                        <a:prstGeom prst="rect">
                          <a:avLst/>
                        </a:prstGeom>
                        <a:noFill/>
                        <a:ln w="9525">
                          <a:noFill/>
                          <a:miter lim="800000"/>
                          <a:headEnd/>
                          <a:tailEnd/>
                        </a:ln>
                      </wps:spPr>
                      <wps:txbx>
                        <w:txbxContent>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39"/>
                              <w:gridCol w:w="898"/>
                              <w:gridCol w:w="4039"/>
                            </w:tblGrid>
                            <w:tr w:rsidR="00DD6A2F" w:rsidRPr="0034394A" w14:paraId="497ECDC3" w14:textId="77777777" w:rsidTr="007A0A11">
                              <w:trPr>
                                <w:trHeight w:val="277"/>
                                <w:jc w:val="center"/>
                              </w:trPr>
                              <w:tc>
                                <w:tcPr>
                                  <w:tcW w:w="2250" w:type="pct"/>
                                </w:tcPr>
                                <w:p w14:paraId="643E092E" w14:textId="77777777" w:rsidR="00DD6A2F" w:rsidRPr="0034394A" w:rsidRDefault="00DD6A2F" w:rsidP="00CE7191">
                                  <w:pPr>
                                    <w:rPr>
                                      <w:rStyle w:val="Emphasis"/>
                                    </w:rPr>
                                  </w:pPr>
                                </w:p>
                              </w:tc>
                              <w:tc>
                                <w:tcPr>
                                  <w:tcW w:w="500" w:type="pct"/>
                                </w:tcPr>
                                <w:p w14:paraId="3AF3195B" w14:textId="77777777" w:rsidR="00DD6A2F" w:rsidRPr="0034394A" w:rsidRDefault="00DD6A2F" w:rsidP="009750D3">
                                  <w:pPr>
                                    <w:jc w:val="center"/>
                                    <w:rPr>
                                      <w:rStyle w:val="Emphasis"/>
                                    </w:rPr>
                                  </w:pPr>
                                  <w:r w:rsidRPr="0034394A">
                                    <w:rPr>
                                      <w:rStyle w:val="Emphasis"/>
                                    </w:rPr>
                                    <w:t>L.S.</w:t>
                                  </w:r>
                                </w:p>
                              </w:tc>
                              <w:tc>
                                <w:tcPr>
                                  <w:tcW w:w="2250" w:type="pct"/>
                                </w:tcPr>
                                <w:p w14:paraId="1B208443" w14:textId="77777777" w:rsidR="00DD6A2F" w:rsidRPr="0034394A" w:rsidRDefault="00DD6A2F" w:rsidP="00CE7191">
                                  <w:pPr>
                                    <w:rPr>
                                      <w:rStyle w:val="Emphasis"/>
                                    </w:rPr>
                                  </w:pPr>
                                </w:p>
                              </w:tc>
                            </w:tr>
                            <w:tr w:rsidR="00DD6A2F" w:rsidRPr="0034394A" w14:paraId="7D485DF6" w14:textId="77777777" w:rsidTr="007A0A11">
                              <w:trPr>
                                <w:trHeight w:val="277"/>
                                <w:jc w:val="center"/>
                              </w:trPr>
                              <w:sdt>
                                <w:sdtPr>
                                  <w:rPr>
                                    <w:rStyle w:val="Emphasis"/>
                                  </w:rPr>
                                  <w:alias w:val="Děkan fakulty"/>
                                  <w:tag w:val="Děkan fakulty"/>
                                  <w:id w:val="-796374341"/>
                                  <w:lock w:val="sdtLocked"/>
                                  <w:placeholder>
                                    <w:docPart w:val="7A0C7585B3414BE19127E93553367173"/>
                                  </w:placeholder>
                                  <w:dataBinding w:xpath="/ns0:EnhancedDocProps[1]/ns0:Děkan_fakulty[1]" w:storeItemID="{C05F2463-C7BC-4097-983F-068B7F02C9C6}"/>
                                  <w:text/>
                                </w:sdtPr>
                                <w:sdtContent>
                                  <w:tc>
                                    <w:tcPr>
                                      <w:tcW w:w="2250" w:type="pct"/>
                                    </w:tcPr>
                                    <w:p w14:paraId="20A8A05C" w14:textId="77777777" w:rsidR="00DD6A2F" w:rsidRPr="0034394A" w:rsidRDefault="005F4F35" w:rsidP="008174F7">
                                      <w:pPr>
                                        <w:jc w:val="center"/>
                                        <w:rPr>
                                          <w:rStyle w:val="Emphasis"/>
                                        </w:rPr>
                                      </w:pPr>
                                      <w:r>
                                        <w:rPr>
                                          <w:rStyle w:val="Emphasis"/>
                                        </w:rPr>
                                        <w:t>{Děkan fakulty}</w:t>
                                      </w:r>
                                    </w:p>
                                  </w:tc>
                                </w:sdtContent>
                              </w:sdt>
                              <w:tc>
                                <w:tcPr>
                                  <w:tcW w:w="500" w:type="pct"/>
                                </w:tcPr>
                                <w:p w14:paraId="001CC031" w14:textId="77777777" w:rsidR="00DD6A2F" w:rsidRPr="0034394A" w:rsidRDefault="00DD6A2F" w:rsidP="008174F7">
                                  <w:pPr>
                                    <w:jc w:val="center"/>
                                    <w:rPr>
                                      <w:rStyle w:val="Emphasis"/>
                                    </w:rPr>
                                  </w:pPr>
                                </w:p>
                              </w:tc>
                              <w:sdt>
                                <w:sdtPr>
                                  <w:rPr>
                                    <w:rStyle w:val="Emphasis"/>
                                  </w:rPr>
                                  <w:alias w:val="Vedoucí ústavu"/>
                                  <w:tag w:val="Vedoucí ústavu"/>
                                  <w:id w:val="1496076027"/>
                                  <w:lock w:val="sdtLocked"/>
                                  <w:placeholder>
                                    <w:docPart w:val="410024B4C2DD45A5BEA680543EE977C8"/>
                                  </w:placeholder>
                                  <w:dataBinding w:xpath="/ns0:EnhancedDocProps[1]/ns0:Vedoucí_ústavu[1]" w:storeItemID="{C05F2463-C7BC-4097-983F-068B7F02C9C6}"/>
                                  <w:text/>
                                </w:sdtPr>
                                <w:sdtContent>
                                  <w:tc>
                                    <w:tcPr>
                                      <w:tcW w:w="2250" w:type="pct"/>
                                    </w:tcPr>
                                    <w:p w14:paraId="6A05D850" w14:textId="77777777" w:rsidR="00DD6A2F" w:rsidRPr="0034394A" w:rsidRDefault="00E008DB" w:rsidP="008174F7">
                                      <w:pPr>
                                        <w:jc w:val="center"/>
                                        <w:rPr>
                                          <w:rStyle w:val="Emphasis"/>
                                        </w:rPr>
                                      </w:pPr>
                                      <w:r>
                                        <w:rPr>
                                          <w:rStyle w:val="Emphasis"/>
                                        </w:rPr>
                                        <w:t>{Vedoucí ústavu</w:t>
                                      </w:r>
                                      <w:r w:rsidR="00764450">
                                        <w:rPr>
                                          <w:rStyle w:val="Emphasis"/>
                                        </w:rPr>
                                        <w:t>}</w:t>
                                      </w:r>
                                    </w:p>
                                  </w:tc>
                                </w:sdtContent>
                              </w:sdt>
                            </w:tr>
                            <w:tr w:rsidR="00DD6A2F" w:rsidRPr="0034394A" w14:paraId="14475448" w14:textId="77777777" w:rsidTr="007A0A11">
                              <w:trPr>
                                <w:trHeight w:val="298"/>
                                <w:jc w:val="center"/>
                              </w:trPr>
                              <w:tc>
                                <w:tcPr>
                                  <w:tcW w:w="2250" w:type="pct"/>
                                </w:tcPr>
                                <w:p w14:paraId="5C4999FB" w14:textId="77777777" w:rsidR="00DD6A2F" w:rsidRPr="0034394A" w:rsidRDefault="00DD6A2F" w:rsidP="008174F7">
                                  <w:pPr>
                                    <w:jc w:val="center"/>
                                    <w:rPr>
                                      <w:rStyle w:val="Emphasis"/>
                                    </w:rPr>
                                  </w:pPr>
                                  <w:r w:rsidRPr="0034394A">
                                    <w:rPr>
                                      <w:rStyle w:val="Emphasis"/>
                                    </w:rPr>
                                    <w:t>děkan</w:t>
                                  </w:r>
                                </w:p>
                              </w:tc>
                              <w:tc>
                                <w:tcPr>
                                  <w:tcW w:w="500" w:type="pct"/>
                                </w:tcPr>
                                <w:p w14:paraId="0EA51684" w14:textId="77777777" w:rsidR="00DD6A2F" w:rsidRPr="0034394A" w:rsidRDefault="00DD6A2F" w:rsidP="008174F7">
                                  <w:pPr>
                                    <w:jc w:val="center"/>
                                    <w:rPr>
                                      <w:rStyle w:val="Emphasis"/>
                                    </w:rPr>
                                  </w:pPr>
                                </w:p>
                              </w:tc>
                              <w:tc>
                                <w:tcPr>
                                  <w:tcW w:w="2250" w:type="pct"/>
                                </w:tcPr>
                                <w:p w14:paraId="6E5D81BE" w14:textId="77777777" w:rsidR="00DD6A2F" w:rsidRPr="0034394A" w:rsidRDefault="00294B71" w:rsidP="008174F7">
                                  <w:pPr>
                                    <w:jc w:val="center"/>
                                    <w:rPr>
                                      <w:rStyle w:val="Emphasis"/>
                                    </w:rPr>
                                  </w:pPr>
                                  <w:r w:rsidRPr="0034394A">
                                    <w:rPr>
                                      <w:rStyle w:val="Emphasis"/>
                                    </w:rPr>
                                    <w:t>v</w:t>
                                  </w:r>
                                  <w:r w:rsidR="00DD6A2F" w:rsidRPr="0034394A">
                                    <w:rPr>
                                      <w:rStyle w:val="Emphasis"/>
                                    </w:rPr>
                                    <w:t>edoucí ústavu</w:t>
                                  </w:r>
                                </w:p>
                              </w:tc>
                            </w:tr>
                            <w:tr w:rsidR="00DD6A2F" w:rsidRPr="0034394A" w14:paraId="0D797AA9" w14:textId="77777777" w:rsidTr="007A0A11">
                              <w:trPr>
                                <w:trHeight w:val="277"/>
                                <w:jc w:val="center"/>
                              </w:trPr>
                              <w:tc>
                                <w:tcPr>
                                  <w:tcW w:w="2250" w:type="pct"/>
                                </w:tcPr>
                                <w:p w14:paraId="0F79042F" w14:textId="77777777" w:rsidR="00DD6A2F" w:rsidRPr="0034394A" w:rsidRDefault="00DD6A2F" w:rsidP="00CE7191">
                                  <w:pPr>
                                    <w:rPr>
                                      <w:rStyle w:val="Emphasis"/>
                                    </w:rPr>
                                  </w:pPr>
                                </w:p>
                              </w:tc>
                              <w:tc>
                                <w:tcPr>
                                  <w:tcW w:w="500" w:type="pct"/>
                                </w:tcPr>
                                <w:p w14:paraId="30A23121" w14:textId="77777777" w:rsidR="00DD6A2F" w:rsidRPr="0034394A" w:rsidRDefault="00DD6A2F" w:rsidP="00CE7191">
                                  <w:pPr>
                                    <w:rPr>
                                      <w:rStyle w:val="Emphasis"/>
                                    </w:rPr>
                                  </w:pPr>
                                </w:p>
                              </w:tc>
                              <w:tc>
                                <w:tcPr>
                                  <w:tcW w:w="2250" w:type="pct"/>
                                </w:tcPr>
                                <w:p w14:paraId="59437F5A" w14:textId="77777777" w:rsidR="00DD6A2F" w:rsidRPr="0034394A" w:rsidRDefault="00DD6A2F" w:rsidP="00CE7191">
                                  <w:pPr>
                                    <w:rPr>
                                      <w:rStyle w:val="Emphasis"/>
                                    </w:rPr>
                                  </w:pPr>
                                </w:p>
                              </w:tc>
                            </w:tr>
                            <w:tr w:rsidR="00DD6A2F" w:rsidRPr="0034394A" w14:paraId="31734515" w14:textId="77777777" w:rsidTr="007A0A11">
                              <w:trPr>
                                <w:trHeight w:val="298"/>
                                <w:jc w:val="center"/>
                              </w:trPr>
                              <w:tc>
                                <w:tcPr>
                                  <w:tcW w:w="2250" w:type="pct"/>
                                </w:tcPr>
                                <w:p w14:paraId="08636C81" w14:textId="77777777" w:rsidR="00DD6A2F" w:rsidRPr="0034394A" w:rsidRDefault="00DD6A2F" w:rsidP="00CE7191">
                                  <w:pPr>
                                    <w:rPr>
                                      <w:rStyle w:val="Emphasis"/>
                                    </w:rPr>
                                  </w:pPr>
                                </w:p>
                              </w:tc>
                              <w:tc>
                                <w:tcPr>
                                  <w:tcW w:w="500" w:type="pct"/>
                                </w:tcPr>
                                <w:p w14:paraId="694652CC" w14:textId="77777777" w:rsidR="00DD6A2F" w:rsidRPr="0034394A" w:rsidRDefault="00DD6A2F" w:rsidP="00CE7191">
                                  <w:pPr>
                                    <w:rPr>
                                      <w:rStyle w:val="Emphasis"/>
                                    </w:rPr>
                                  </w:pPr>
                                </w:p>
                              </w:tc>
                              <w:tc>
                                <w:tcPr>
                                  <w:tcW w:w="2250" w:type="pct"/>
                                </w:tcPr>
                                <w:p w14:paraId="49E35651" w14:textId="77777777" w:rsidR="00DD6A2F" w:rsidRPr="0034394A" w:rsidRDefault="00DD6A2F" w:rsidP="00CE7191">
                                  <w:pPr>
                                    <w:rPr>
                                      <w:rStyle w:val="Emphasis"/>
                                    </w:rPr>
                                  </w:pPr>
                                </w:p>
                              </w:tc>
                            </w:tr>
                            <w:tr w:rsidR="00DD6A2F" w:rsidRPr="0034394A" w14:paraId="2B0E428E" w14:textId="77777777" w:rsidTr="007A0A11">
                              <w:trPr>
                                <w:trHeight w:val="298"/>
                                <w:jc w:val="center"/>
                              </w:trPr>
                              <w:tc>
                                <w:tcPr>
                                  <w:tcW w:w="2250" w:type="pct"/>
                                </w:tcPr>
                                <w:p w14:paraId="2E2E006F" w14:textId="31779270" w:rsidR="00DD6A2F" w:rsidRPr="00261512" w:rsidRDefault="00DD6A2F" w:rsidP="00CE7191">
                                  <w:pPr>
                                    <w:rPr>
                                      <w:rStyle w:val="SubtleEmphasis"/>
                                    </w:rPr>
                                  </w:pPr>
                                  <w:r w:rsidRPr="00261512">
                                    <w:rPr>
                                      <w:rStyle w:val="SubtleEmphasis"/>
                                    </w:rPr>
                                    <w:t xml:space="preserve">V Liberci </w:t>
                                  </w:r>
                                  <w:sdt>
                                    <w:sdtPr>
                                      <w:rPr>
                                        <w:rStyle w:val="SubtleEmphasis"/>
                                      </w:rPr>
                                      <w:alias w:val="Datum zadání"/>
                                      <w:tag w:val="Datum zadání"/>
                                      <w:id w:val="129059666"/>
                                      <w:lock w:val="sdtLocked"/>
                                      <w:placeholder>
                                        <w:docPart w:val="FD4D85F210324C35A4FC17403B7767AE"/>
                                      </w:placeholder>
                                      <w:dataBinding w:xpath="/ns0:EnhancedDocProps[1]/ns0:Datum_zadání[1]" w:storeItemID="{C05F2463-C7BC-4097-983F-068B7F02C9C6}"/>
                                      <w:date w:fullDate="2025-10-17T00:00:00Z">
                                        <w:dateFormat w:val="d. MMMM yyyy"/>
                                        <w:lid w:val="cs-CZ"/>
                                        <w:storeMappedDataAs w:val="dateTime"/>
                                        <w:calendar w:val="gregorian"/>
                                      </w:date>
                                    </w:sdtPr>
                                    <w:sdtContent>
                                      <w:r w:rsidR="00442E0C">
                                        <w:rPr>
                                          <w:rStyle w:val="SubtleEmphasis"/>
                                        </w:rPr>
                                        <w:t>17. října 2025</w:t>
                                      </w:r>
                                    </w:sdtContent>
                                  </w:sdt>
                                </w:p>
                              </w:tc>
                              <w:tc>
                                <w:tcPr>
                                  <w:tcW w:w="500" w:type="pct"/>
                                </w:tcPr>
                                <w:p w14:paraId="35D378F1" w14:textId="77777777" w:rsidR="00DD6A2F" w:rsidRPr="0034394A" w:rsidRDefault="00DD6A2F" w:rsidP="00CE7191">
                                  <w:pPr>
                                    <w:rPr>
                                      <w:rStyle w:val="Emphasis"/>
                                    </w:rPr>
                                  </w:pPr>
                                </w:p>
                              </w:tc>
                              <w:tc>
                                <w:tcPr>
                                  <w:tcW w:w="2250" w:type="pct"/>
                                </w:tcPr>
                                <w:p w14:paraId="0CD38E7E" w14:textId="77777777" w:rsidR="00DD6A2F" w:rsidRPr="0034394A" w:rsidRDefault="00DD6A2F" w:rsidP="00CE7191">
                                  <w:pPr>
                                    <w:rPr>
                                      <w:rStyle w:val="Emphasis"/>
                                    </w:rPr>
                                  </w:pPr>
                                </w:p>
                              </w:tc>
                            </w:tr>
                          </w:tbl>
                          <w:p w14:paraId="5D1BFFB3" w14:textId="77777777" w:rsidR="004121D4" w:rsidRPr="00627F3B" w:rsidRDefault="004121D4" w:rsidP="00CE71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12344E" id="_x0000_t202" coordsize="21600,21600" o:spt="202" path="m,l,21600r21600,l21600,xe">
                <v:stroke joinstyle="miter"/>
                <v:path gradientshapeok="t" o:connecttype="rect"/>
              </v:shapetype>
              <v:shape id="Textové pole 2" o:spid="_x0000_s1026" type="#_x0000_t202" style="position:absolute;left:0;text-align:left;margin-left:0;margin-top:0;width:463.2pt;height:99.8pt;z-index:251660288;visibility:visible;mso-wrap-style:square;mso-width-percent:0;mso-height-percent:0;mso-wrap-distance-left:9pt;mso-wrap-distance-top:0;mso-wrap-distance-right:9pt;mso-wrap-distance-bottom:0;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" filled="f" stroked="f">
                <v:textbox>
                  <w:txbxContent>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39"/>
                        <w:gridCol w:w="898"/>
                        <w:gridCol w:w="4039"/>
                      </w:tblGrid>
                      <w:tr w:rsidR="00DD6A2F" w:rsidRPr="0034394A" w14:paraId="497ECDC3" w14:textId="77777777" w:rsidTr="007A0A11">
                        <w:trPr>
                          <w:trHeight w:val="277"/>
                          <w:jc w:val="center"/>
                        </w:trPr>
                        <w:tc>
                          <w:tcPr>
                            <w:tcW w:w="2250" w:type="pct"/>
                          </w:tcPr>
                          <w:p w14:paraId="643E092E" w14:textId="77777777" w:rsidR="00DD6A2F" w:rsidRPr="0034394A" w:rsidRDefault="00DD6A2F" w:rsidP="00CE7191">
                            <w:pPr>
                              <w:rPr>
                                <w:rStyle w:val="Emphasis"/>
                              </w:rPr>
                            </w:pPr>
                          </w:p>
                        </w:tc>
                        <w:tc>
                          <w:tcPr>
                            <w:tcW w:w="500" w:type="pct"/>
                          </w:tcPr>
                          <w:p w14:paraId="3AF3195B" w14:textId="77777777" w:rsidR="00DD6A2F" w:rsidRPr="0034394A" w:rsidRDefault="00DD6A2F" w:rsidP="009750D3">
                            <w:pPr>
                              <w:jc w:val="center"/>
                              <w:rPr>
                                <w:rStyle w:val="Emphasis"/>
                              </w:rPr>
                            </w:pPr>
                            <w:r w:rsidRPr="0034394A">
                              <w:rPr>
                                <w:rStyle w:val="Emphasis"/>
                              </w:rPr>
                              <w:t>L.S.</w:t>
                            </w:r>
                          </w:p>
                        </w:tc>
                        <w:tc>
                          <w:tcPr>
                            <w:tcW w:w="2250" w:type="pct"/>
                          </w:tcPr>
                          <w:p w14:paraId="1B208443" w14:textId="77777777" w:rsidR="00DD6A2F" w:rsidRPr="0034394A" w:rsidRDefault="00DD6A2F" w:rsidP="00CE7191">
                            <w:pPr>
                              <w:rPr>
                                <w:rStyle w:val="Emphasis"/>
                              </w:rPr>
                            </w:pPr>
                          </w:p>
                        </w:tc>
                      </w:tr>
                      <w:tr w:rsidR="00DD6A2F" w:rsidRPr="0034394A" w14:paraId="7D485DF6" w14:textId="77777777" w:rsidTr="007A0A11">
                        <w:trPr>
                          <w:trHeight w:val="277"/>
                          <w:jc w:val="center"/>
                        </w:trPr>
                        <w:sdt>
                          <w:sdtPr>
                            <w:rPr>
                              <w:rStyle w:val="Emphasis"/>
                            </w:rPr>
                            <w:alias w:val="Děkan fakulty"/>
                            <w:tag w:val="Děkan fakulty"/>
                            <w:id w:val="-796374341"/>
                            <w:lock w:val="sdtLocked"/>
                            <w:placeholder>
                              <w:docPart w:val="7A0C7585B3414BE19127E93553367173"/>
                            </w:placeholder>
                            <w:dataBinding w:xpath="/ns0:EnhancedDocProps[1]/ns0:Děkan_fakulty[1]" w:storeItemID="{C05F2463-C7BC-4097-983F-068B7F02C9C6}"/>
                            <w:text/>
                          </w:sdtPr>
                          <w:sdtContent>
                            <w:tc>
                              <w:tcPr>
                                <w:tcW w:w="2250" w:type="pct"/>
                              </w:tcPr>
                              <w:p w14:paraId="20A8A05C" w14:textId="77777777" w:rsidR="00DD6A2F" w:rsidRPr="0034394A" w:rsidRDefault="005F4F35" w:rsidP="008174F7">
                                <w:pPr>
                                  <w:jc w:val="center"/>
                                  <w:rPr>
                                    <w:rStyle w:val="Emphasis"/>
                                  </w:rPr>
                                </w:pPr>
                                <w:r>
                                  <w:rPr>
                                    <w:rStyle w:val="Emphasis"/>
                                  </w:rPr>
                                  <w:t>{Děkan fakulty}</w:t>
                                </w:r>
                              </w:p>
                            </w:tc>
                          </w:sdtContent>
                        </w:sdt>
                        <w:tc>
                          <w:tcPr>
                            <w:tcW w:w="500" w:type="pct"/>
                          </w:tcPr>
                          <w:p w14:paraId="001CC031" w14:textId="77777777" w:rsidR="00DD6A2F" w:rsidRPr="0034394A" w:rsidRDefault="00DD6A2F" w:rsidP="008174F7">
                            <w:pPr>
                              <w:jc w:val="center"/>
                              <w:rPr>
                                <w:rStyle w:val="Emphasis"/>
                              </w:rPr>
                            </w:pPr>
                          </w:p>
                        </w:tc>
                        <w:sdt>
                          <w:sdtPr>
                            <w:rPr>
                              <w:rStyle w:val="Emphasis"/>
                            </w:rPr>
                            <w:alias w:val="Vedoucí ústavu"/>
                            <w:tag w:val="Vedoucí ústavu"/>
                            <w:id w:val="1496076027"/>
                            <w:lock w:val="sdtLocked"/>
                            <w:placeholder>
                              <w:docPart w:val="410024B4C2DD45A5BEA680543EE977C8"/>
                            </w:placeholder>
                            <w:dataBinding w:xpath="/ns0:EnhancedDocProps[1]/ns0:Vedoucí_ústavu[1]" w:storeItemID="{C05F2463-C7BC-4097-983F-068B7F02C9C6}"/>
                            <w:text/>
                          </w:sdtPr>
                          <w:sdtContent>
                            <w:tc>
                              <w:tcPr>
                                <w:tcW w:w="2250" w:type="pct"/>
                              </w:tcPr>
                              <w:p w14:paraId="6A05D850" w14:textId="77777777" w:rsidR="00DD6A2F" w:rsidRPr="0034394A" w:rsidRDefault="00E008DB" w:rsidP="008174F7">
                                <w:pPr>
                                  <w:jc w:val="center"/>
                                  <w:rPr>
                                    <w:rStyle w:val="Emphasis"/>
                                  </w:rPr>
                                </w:pPr>
                                <w:r>
                                  <w:rPr>
                                    <w:rStyle w:val="Emphasis"/>
                                  </w:rPr>
                                  <w:t>{Vedoucí ústavu</w:t>
                                </w:r>
                                <w:r w:rsidR="00764450">
                                  <w:rPr>
                                    <w:rStyle w:val="Emphasis"/>
                                  </w:rPr>
                                  <w:t>}</w:t>
                                </w:r>
                              </w:p>
                            </w:tc>
                          </w:sdtContent>
                        </w:sdt>
                      </w:tr>
                      <w:tr w:rsidR="00DD6A2F" w:rsidRPr="0034394A" w14:paraId="14475448" w14:textId="77777777" w:rsidTr="007A0A11">
                        <w:trPr>
                          <w:trHeight w:val="298"/>
                          <w:jc w:val="center"/>
                        </w:trPr>
                        <w:tc>
                          <w:tcPr>
                            <w:tcW w:w="2250" w:type="pct"/>
                          </w:tcPr>
                          <w:p w14:paraId="5C4999FB" w14:textId="77777777" w:rsidR="00DD6A2F" w:rsidRPr="0034394A" w:rsidRDefault="00DD6A2F" w:rsidP="008174F7">
                            <w:pPr>
                              <w:jc w:val="center"/>
                              <w:rPr>
                                <w:rStyle w:val="Emphasis"/>
                              </w:rPr>
                            </w:pPr>
                            <w:r w:rsidRPr="0034394A">
                              <w:rPr>
                                <w:rStyle w:val="Emphasis"/>
                              </w:rPr>
                              <w:t>děkan</w:t>
                            </w:r>
                          </w:p>
                        </w:tc>
                        <w:tc>
                          <w:tcPr>
                            <w:tcW w:w="500" w:type="pct"/>
                          </w:tcPr>
                          <w:p w14:paraId="0EA51684" w14:textId="77777777" w:rsidR="00DD6A2F" w:rsidRPr="0034394A" w:rsidRDefault="00DD6A2F" w:rsidP="008174F7">
                            <w:pPr>
                              <w:jc w:val="center"/>
                              <w:rPr>
                                <w:rStyle w:val="Emphasis"/>
                              </w:rPr>
                            </w:pPr>
                          </w:p>
                        </w:tc>
                        <w:tc>
                          <w:tcPr>
                            <w:tcW w:w="2250" w:type="pct"/>
                          </w:tcPr>
                          <w:p w14:paraId="6E5D81BE" w14:textId="77777777" w:rsidR="00DD6A2F" w:rsidRPr="0034394A" w:rsidRDefault="00294B71" w:rsidP="008174F7">
                            <w:pPr>
                              <w:jc w:val="center"/>
                              <w:rPr>
                                <w:rStyle w:val="Emphasis"/>
                              </w:rPr>
                            </w:pPr>
                            <w:r w:rsidRPr="0034394A">
                              <w:rPr>
                                <w:rStyle w:val="Emphasis"/>
                              </w:rPr>
                              <w:t>v</w:t>
                            </w:r>
                            <w:r w:rsidR="00DD6A2F" w:rsidRPr="0034394A">
                              <w:rPr>
                                <w:rStyle w:val="Emphasis"/>
                              </w:rPr>
                              <w:t>edoucí ústavu</w:t>
                            </w:r>
                          </w:p>
                        </w:tc>
                      </w:tr>
                      <w:tr w:rsidR="00DD6A2F" w:rsidRPr="0034394A" w14:paraId="0D797AA9" w14:textId="77777777" w:rsidTr="007A0A11">
                        <w:trPr>
                          <w:trHeight w:val="277"/>
                          <w:jc w:val="center"/>
                        </w:trPr>
                        <w:tc>
                          <w:tcPr>
                            <w:tcW w:w="2250" w:type="pct"/>
                          </w:tcPr>
                          <w:p w14:paraId="0F79042F" w14:textId="77777777" w:rsidR="00DD6A2F" w:rsidRPr="0034394A" w:rsidRDefault="00DD6A2F" w:rsidP="00CE7191">
                            <w:pPr>
                              <w:rPr>
                                <w:rStyle w:val="Emphasis"/>
                              </w:rPr>
                            </w:pPr>
                          </w:p>
                        </w:tc>
                        <w:tc>
                          <w:tcPr>
                            <w:tcW w:w="500" w:type="pct"/>
                          </w:tcPr>
                          <w:p w14:paraId="30A23121" w14:textId="77777777" w:rsidR="00DD6A2F" w:rsidRPr="0034394A" w:rsidRDefault="00DD6A2F" w:rsidP="00CE7191">
                            <w:pPr>
                              <w:rPr>
                                <w:rStyle w:val="Emphasis"/>
                              </w:rPr>
                            </w:pPr>
                          </w:p>
                        </w:tc>
                        <w:tc>
                          <w:tcPr>
                            <w:tcW w:w="2250" w:type="pct"/>
                          </w:tcPr>
                          <w:p w14:paraId="59437F5A" w14:textId="77777777" w:rsidR="00DD6A2F" w:rsidRPr="0034394A" w:rsidRDefault="00DD6A2F" w:rsidP="00CE7191">
                            <w:pPr>
                              <w:rPr>
                                <w:rStyle w:val="Emphasis"/>
                              </w:rPr>
                            </w:pPr>
                          </w:p>
                        </w:tc>
                      </w:tr>
                      <w:tr w:rsidR="00DD6A2F" w:rsidRPr="0034394A" w14:paraId="31734515" w14:textId="77777777" w:rsidTr="007A0A11">
                        <w:trPr>
                          <w:trHeight w:val="298"/>
                          <w:jc w:val="center"/>
                        </w:trPr>
                        <w:tc>
                          <w:tcPr>
                            <w:tcW w:w="2250" w:type="pct"/>
                          </w:tcPr>
                          <w:p w14:paraId="08636C81" w14:textId="77777777" w:rsidR="00DD6A2F" w:rsidRPr="0034394A" w:rsidRDefault="00DD6A2F" w:rsidP="00CE7191">
                            <w:pPr>
                              <w:rPr>
                                <w:rStyle w:val="Emphasis"/>
                              </w:rPr>
                            </w:pPr>
                          </w:p>
                        </w:tc>
                        <w:tc>
                          <w:tcPr>
                            <w:tcW w:w="500" w:type="pct"/>
                          </w:tcPr>
                          <w:p w14:paraId="694652CC" w14:textId="77777777" w:rsidR="00DD6A2F" w:rsidRPr="0034394A" w:rsidRDefault="00DD6A2F" w:rsidP="00CE7191">
                            <w:pPr>
                              <w:rPr>
                                <w:rStyle w:val="Emphasis"/>
                              </w:rPr>
                            </w:pPr>
                          </w:p>
                        </w:tc>
                        <w:tc>
                          <w:tcPr>
                            <w:tcW w:w="2250" w:type="pct"/>
                          </w:tcPr>
                          <w:p w14:paraId="49E35651" w14:textId="77777777" w:rsidR="00DD6A2F" w:rsidRPr="0034394A" w:rsidRDefault="00DD6A2F" w:rsidP="00CE7191">
                            <w:pPr>
                              <w:rPr>
                                <w:rStyle w:val="Emphasis"/>
                              </w:rPr>
                            </w:pPr>
                          </w:p>
                        </w:tc>
                      </w:tr>
                      <w:tr w:rsidR="00DD6A2F" w:rsidRPr="0034394A" w14:paraId="2B0E428E" w14:textId="77777777" w:rsidTr="007A0A11">
                        <w:trPr>
                          <w:trHeight w:val="298"/>
                          <w:jc w:val="center"/>
                        </w:trPr>
                        <w:tc>
                          <w:tcPr>
                            <w:tcW w:w="2250" w:type="pct"/>
                          </w:tcPr>
                          <w:p w14:paraId="2E2E006F" w14:textId="31779270" w:rsidR="00DD6A2F" w:rsidRPr="00261512" w:rsidRDefault="00DD6A2F" w:rsidP="00CE7191">
                            <w:pPr>
                              <w:rPr>
                                <w:rStyle w:val="SubtleEmphasis"/>
                              </w:rPr>
                            </w:pPr>
                            <w:r w:rsidRPr="00261512">
                              <w:rPr>
                                <w:rStyle w:val="SubtleEmphasis"/>
                              </w:rPr>
                              <w:t xml:space="preserve">V Liberci </w:t>
                            </w:r>
                            <w:sdt>
                              <w:sdtPr>
                                <w:rPr>
                                  <w:rStyle w:val="SubtleEmphasis"/>
                                </w:rPr>
                                <w:alias w:val="Datum zadání"/>
                                <w:tag w:val="Datum zadání"/>
                                <w:id w:val="129059666"/>
                                <w:lock w:val="sdtLocked"/>
                                <w:placeholder>
                                  <w:docPart w:val="FD4D85F210324C35A4FC17403B7767AE"/>
                                </w:placeholder>
                                <w:dataBinding w:xpath="/ns0:EnhancedDocProps[1]/ns0:Datum_zadání[1]" w:storeItemID="{C05F2463-C7BC-4097-983F-068B7F02C9C6}"/>
                                <w:date w:fullDate="2025-10-17T00:00:00Z">
                                  <w:dateFormat w:val="d. MMMM yyyy"/>
                                  <w:lid w:val="cs-CZ"/>
                                  <w:storeMappedDataAs w:val="dateTime"/>
                                  <w:calendar w:val="gregorian"/>
                                </w:date>
                              </w:sdtPr>
                              <w:sdtContent>
                                <w:r w:rsidR="00442E0C">
                                  <w:rPr>
                                    <w:rStyle w:val="SubtleEmphasis"/>
                                  </w:rPr>
                                  <w:t>17. října 2025</w:t>
                                </w:r>
                              </w:sdtContent>
                            </w:sdt>
                          </w:p>
                        </w:tc>
                        <w:tc>
                          <w:tcPr>
                            <w:tcW w:w="500" w:type="pct"/>
                          </w:tcPr>
                          <w:p w14:paraId="35D378F1" w14:textId="77777777" w:rsidR="00DD6A2F" w:rsidRPr="0034394A" w:rsidRDefault="00DD6A2F" w:rsidP="00CE7191">
                            <w:pPr>
                              <w:rPr>
                                <w:rStyle w:val="Emphasis"/>
                              </w:rPr>
                            </w:pPr>
                          </w:p>
                        </w:tc>
                        <w:tc>
                          <w:tcPr>
                            <w:tcW w:w="2250" w:type="pct"/>
                          </w:tcPr>
                          <w:p w14:paraId="0CD38E7E" w14:textId="77777777" w:rsidR="00DD6A2F" w:rsidRPr="0034394A" w:rsidRDefault="00DD6A2F" w:rsidP="00CE7191">
                            <w:pPr>
                              <w:rPr>
                                <w:rStyle w:val="Emphasis"/>
                              </w:rPr>
                            </w:pPr>
                          </w:p>
                        </w:tc>
                      </w:tr>
                    </w:tbl>
                    <w:p w14:paraId="5D1BFFB3" w14:textId="77777777" w:rsidR="004121D4" w:rsidRPr="00627F3B" w:rsidRDefault="004121D4" w:rsidP="00CE7191"/>
                  </w:txbxContent>
                </v:textbox>
                <w10:wrap type="square" anchorx="margin" anchory="margin"/>
              </v:shape>
            </w:pict>
          </mc:Fallback>
        </mc:AlternateContent>
      </w:r>
    </w:p>
    <w:p w14:paraId="7692F104" w14:textId="77777777" w:rsidR="007732CA" w:rsidRDefault="00464D4C" w:rsidP="00191919">
      <w:pPr>
        <w:pStyle w:val="Title"/>
      </w:pPr>
      <w:r>
        <w:lastRenderedPageBreak/>
        <w:t>Prohlášení</w:t>
      </w:r>
    </w:p>
    <w:p w14:paraId="7E352E98" w14:textId="77777777" w:rsidR="00137A4D" w:rsidRPr="006E50E7" w:rsidRDefault="00137A4D" w:rsidP="00CE7191">
      <w:pPr>
        <w:rPr>
          <w:rStyle w:val="Emphasis"/>
        </w:rPr>
      </w:pPr>
    </w:p>
    <w:p w14:paraId="59497F11" w14:textId="77777777" w:rsidR="00F72443" w:rsidRPr="00F72443" w:rsidRDefault="00F72443" w:rsidP="00F72443">
      <w:pPr>
        <w:rPr>
          <w:rStyle w:val="Emphasis"/>
        </w:rPr>
      </w:pPr>
      <w:r w:rsidRPr="00F72443">
        <w:rPr>
          <w:rStyle w:val="Emphasis"/>
        </w:rPr>
        <w:t>Prohlašuji, že svou bakalářskou práci jsem vypracoval</w:t>
      </w:r>
      <w:r w:rsidR="00153236">
        <w:rPr>
          <w:rStyle w:val="Emphasis"/>
        </w:rPr>
        <w:t>/</w:t>
      </w:r>
      <w:r w:rsidRPr="00F72443">
        <w:rPr>
          <w:rStyle w:val="Emphasis"/>
        </w:rPr>
        <w:t>a samostatně</w:t>
      </w:r>
      <w:r>
        <w:rPr>
          <w:rStyle w:val="Emphasis"/>
        </w:rPr>
        <w:t xml:space="preserve"> </w:t>
      </w:r>
      <w:r w:rsidRPr="00F72443">
        <w:rPr>
          <w:rStyle w:val="Emphasis"/>
        </w:rPr>
        <w:t>jako původní dílo s použitím uvedené literatury a na základě ko</w:t>
      </w:r>
      <w:r>
        <w:rPr>
          <w:rStyle w:val="Emphasis"/>
        </w:rPr>
        <w:t>n</w:t>
      </w:r>
      <w:r w:rsidRPr="00F72443">
        <w:rPr>
          <w:rStyle w:val="Emphasis"/>
        </w:rPr>
        <w:t>zultací s vedoucím mé bakalářské práce a konzultantem.</w:t>
      </w:r>
    </w:p>
    <w:p w14:paraId="739CA722" w14:textId="77777777" w:rsidR="00F72443" w:rsidRPr="00F72443" w:rsidRDefault="00F72443" w:rsidP="00F72443">
      <w:pPr>
        <w:rPr>
          <w:rStyle w:val="Emphasis"/>
        </w:rPr>
      </w:pPr>
      <w:r w:rsidRPr="00F72443">
        <w:rPr>
          <w:rStyle w:val="Emphasis"/>
        </w:rPr>
        <w:t>Jsem si vědom</w:t>
      </w:r>
      <w:r w:rsidR="00153236">
        <w:rPr>
          <w:rStyle w:val="Emphasis"/>
        </w:rPr>
        <w:t>/</w:t>
      </w:r>
      <w:r w:rsidRPr="00F72443">
        <w:rPr>
          <w:rStyle w:val="Emphasis"/>
        </w:rPr>
        <w:t>a toho, že na mou bakalářskou práci se plně vztahuje</w:t>
      </w:r>
      <w:r>
        <w:rPr>
          <w:rStyle w:val="Emphasis"/>
        </w:rPr>
        <w:t xml:space="preserve"> </w:t>
      </w:r>
      <w:r w:rsidRPr="00F72443">
        <w:rPr>
          <w:rStyle w:val="Emphasis"/>
        </w:rPr>
        <w:t>zákon č. 121/2000 Sb., o právu autorském, zejména § 60 – školní</w:t>
      </w:r>
      <w:r>
        <w:rPr>
          <w:rStyle w:val="Emphasis"/>
        </w:rPr>
        <w:t xml:space="preserve"> </w:t>
      </w:r>
      <w:r w:rsidRPr="00F72443">
        <w:rPr>
          <w:rStyle w:val="Emphasis"/>
        </w:rPr>
        <w:t>dílo.</w:t>
      </w:r>
    </w:p>
    <w:p w14:paraId="5BC4BC22" w14:textId="77777777" w:rsidR="00F72443" w:rsidRPr="00F72443" w:rsidRDefault="00F72443" w:rsidP="00F72443">
      <w:pPr>
        <w:rPr>
          <w:rStyle w:val="Emphasis"/>
        </w:rPr>
      </w:pPr>
      <w:r w:rsidRPr="00F72443">
        <w:rPr>
          <w:rStyle w:val="Emphasis"/>
        </w:rPr>
        <w:t>Beru na vědomí, že Technická univerzita v Liberci nezasahuje do</w:t>
      </w:r>
      <w:r>
        <w:rPr>
          <w:rStyle w:val="Emphasis"/>
        </w:rPr>
        <w:t xml:space="preserve"> </w:t>
      </w:r>
      <w:r w:rsidRPr="00F72443">
        <w:rPr>
          <w:rStyle w:val="Emphasis"/>
        </w:rPr>
        <w:t>mých autorských práv užitím mé bakalářské práce pro vnitřní p</w:t>
      </w:r>
      <w:r>
        <w:rPr>
          <w:rStyle w:val="Emphasis"/>
        </w:rPr>
        <w:t>o</w:t>
      </w:r>
      <w:r w:rsidRPr="00F72443">
        <w:rPr>
          <w:rStyle w:val="Emphasis"/>
        </w:rPr>
        <w:t>třebu Technické univerzity v Liberci.</w:t>
      </w:r>
    </w:p>
    <w:p w14:paraId="25725D10" w14:textId="77777777" w:rsidR="00F72443" w:rsidRPr="00F72443" w:rsidRDefault="00F72443" w:rsidP="00F72443">
      <w:pPr>
        <w:rPr>
          <w:rStyle w:val="Emphasis"/>
        </w:rPr>
      </w:pPr>
      <w:r w:rsidRPr="00F72443">
        <w:rPr>
          <w:rStyle w:val="Emphasis"/>
        </w:rPr>
        <w:t>Užiji-li bakalářskou práci nebo poskytnu-li licenci k jejímu využití,</w:t>
      </w:r>
      <w:r>
        <w:rPr>
          <w:rStyle w:val="Emphasis"/>
        </w:rPr>
        <w:t xml:space="preserve"> </w:t>
      </w:r>
      <w:r w:rsidRPr="00F72443">
        <w:rPr>
          <w:rStyle w:val="Emphasis"/>
        </w:rPr>
        <w:t>jsem si vědom</w:t>
      </w:r>
      <w:r w:rsidR="00153236">
        <w:rPr>
          <w:rStyle w:val="Emphasis"/>
        </w:rPr>
        <w:t>/</w:t>
      </w:r>
      <w:r w:rsidRPr="00F72443">
        <w:rPr>
          <w:rStyle w:val="Emphasis"/>
        </w:rPr>
        <w:t>a povinnosti informovat o této skutečnosti Techni</w:t>
      </w:r>
      <w:r>
        <w:rPr>
          <w:rStyle w:val="Emphasis"/>
        </w:rPr>
        <w:t>c</w:t>
      </w:r>
      <w:r w:rsidRPr="00F72443">
        <w:rPr>
          <w:rStyle w:val="Emphasis"/>
        </w:rPr>
        <w:t>kou univerzitu v Liberci; v tomto případě má Technická univerzita</w:t>
      </w:r>
      <w:r>
        <w:rPr>
          <w:rStyle w:val="Emphasis"/>
        </w:rPr>
        <w:t xml:space="preserve"> </w:t>
      </w:r>
      <w:r w:rsidRPr="00F72443">
        <w:rPr>
          <w:rStyle w:val="Emphasis"/>
        </w:rPr>
        <w:t>v Liberci právo ode mne požadovat úhradu nákladů, které vynaložila na vytvoření díla, až do jejich skutečné výše.</w:t>
      </w:r>
    </w:p>
    <w:p w14:paraId="2F68FA31" w14:textId="77777777" w:rsidR="00F72443" w:rsidRPr="00F72443" w:rsidRDefault="00F72443" w:rsidP="00F72443">
      <w:pPr>
        <w:rPr>
          <w:rStyle w:val="Emphasis"/>
        </w:rPr>
      </w:pPr>
      <w:r w:rsidRPr="00F72443">
        <w:rPr>
          <w:rStyle w:val="Emphasis"/>
        </w:rPr>
        <w:t>Současně čestně prohlašuji, že text elektronické podoby práce vl</w:t>
      </w:r>
      <w:r>
        <w:rPr>
          <w:rStyle w:val="Emphasis"/>
        </w:rPr>
        <w:t>o</w:t>
      </w:r>
      <w:r w:rsidRPr="00F72443">
        <w:rPr>
          <w:rStyle w:val="Emphasis"/>
        </w:rPr>
        <w:t>žený do IS STAG se shoduje s textem tištěné podoby práce.</w:t>
      </w:r>
    </w:p>
    <w:p w14:paraId="6952F94C" w14:textId="77777777" w:rsidR="00F72443" w:rsidRPr="00F72443" w:rsidRDefault="00F72443" w:rsidP="00F72443">
      <w:pPr>
        <w:rPr>
          <w:rStyle w:val="Emphasis"/>
        </w:rPr>
      </w:pPr>
      <w:r w:rsidRPr="00F72443">
        <w:rPr>
          <w:rStyle w:val="Emphasis"/>
        </w:rPr>
        <w:t>Beru na vědomí, že má bakalářská práce bude zveřejněna Techni</w:t>
      </w:r>
      <w:r>
        <w:rPr>
          <w:rStyle w:val="Emphasis"/>
        </w:rPr>
        <w:t>c</w:t>
      </w:r>
      <w:r w:rsidRPr="00F72443">
        <w:rPr>
          <w:rStyle w:val="Emphasis"/>
        </w:rPr>
        <w:t>kou univerzitou v Liberci v souladu s § 47b zákona č. 111/1998 Sb.,</w:t>
      </w:r>
      <w:r>
        <w:rPr>
          <w:rStyle w:val="Emphasis"/>
        </w:rPr>
        <w:t xml:space="preserve"> </w:t>
      </w:r>
      <w:r w:rsidRPr="00F72443">
        <w:rPr>
          <w:rStyle w:val="Emphasis"/>
        </w:rPr>
        <w:t>o vysokých školách a o změně a doplnění dalších zákonů (zákon</w:t>
      </w:r>
      <w:r>
        <w:rPr>
          <w:rStyle w:val="Emphasis"/>
        </w:rPr>
        <w:t xml:space="preserve"> </w:t>
      </w:r>
      <w:r w:rsidRPr="00F72443">
        <w:rPr>
          <w:rStyle w:val="Emphasis"/>
        </w:rPr>
        <w:t>o vysokých školách), ve znění pozdějších předpisů.</w:t>
      </w:r>
    </w:p>
    <w:p w14:paraId="2F32CE19" w14:textId="77777777" w:rsidR="00227913" w:rsidRPr="00F72443" w:rsidRDefault="00F72443" w:rsidP="00F72443">
      <w:pPr>
        <w:rPr>
          <w:rFonts w:ascii="Inter" w:hAnsi="Inter"/>
          <w:iCs/>
          <w:sz w:val="22"/>
        </w:rPr>
      </w:pPr>
      <w:r w:rsidRPr="00F72443">
        <w:rPr>
          <w:rStyle w:val="Emphasis"/>
        </w:rPr>
        <w:t>Jsem si vědom</w:t>
      </w:r>
      <w:r w:rsidR="00153236">
        <w:rPr>
          <w:rStyle w:val="Emphasis"/>
        </w:rPr>
        <w:t>/</w:t>
      </w:r>
      <w:r w:rsidRPr="00F72443">
        <w:rPr>
          <w:rStyle w:val="Emphasis"/>
        </w:rPr>
        <w:t>a následků, které podle zákona o vysokých školách</w:t>
      </w:r>
      <w:r>
        <w:rPr>
          <w:rStyle w:val="Emphasis"/>
        </w:rPr>
        <w:t xml:space="preserve"> </w:t>
      </w:r>
      <w:r w:rsidRPr="00F72443">
        <w:rPr>
          <w:rStyle w:val="Emphasis"/>
        </w:rPr>
        <w:t>mohou vyplývat z porušení tohoto prohlášení.</w:t>
      </w:r>
    </w:p>
    <w:p w14:paraId="4B1967BA" w14:textId="77777777" w:rsidR="00102685" w:rsidRPr="006E50E7" w:rsidRDefault="00102685" w:rsidP="00CE7191">
      <w:pPr>
        <w:rPr>
          <w:rStyle w:val="Emphasis"/>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58"/>
        <w:gridCol w:w="3458"/>
      </w:tblGrid>
      <w:tr w:rsidR="003F6090" w14:paraId="6C3AB2BE" w14:textId="77777777" w:rsidTr="002C0AD3">
        <w:trPr>
          <w:jc w:val="center"/>
        </w:trPr>
        <w:tc>
          <w:tcPr>
            <w:tcW w:w="2500" w:type="pct"/>
          </w:tcPr>
          <w:p w14:paraId="28AD31D3" w14:textId="16DE0663" w:rsidR="003F6090" w:rsidRPr="003F6090" w:rsidRDefault="00000000" w:rsidP="00CE7191">
            <w:pPr>
              <w:rPr>
                <w:rStyle w:val="Emphasis"/>
              </w:rPr>
            </w:pPr>
            <w:sdt>
              <w:sdtPr>
                <w:rPr>
                  <w:rStyle w:val="Emphasis"/>
                </w:rPr>
                <w:alias w:val="Datum prohlášení"/>
                <w:tag w:val="Datum prohlášení"/>
                <w:id w:val="777292252"/>
                <w:lock w:val="sdtLocked"/>
                <w:placeholder>
                  <w:docPart w:val="7D4FE29241A94A57A78B608C1808CDA1"/>
                </w:placeholder>
                <w:dataBinding w:xpath="/ns0:EnhancedDocProps[1]/ns0:Datum_prohlášení[1]" w:storeItemID="{C05F2463-C7BC-4097-983F-068B7F02C9C6}"/>
                <w:date w:fullDate="2025-10-17T00:00:00Z">
                  <w:dateFormat w:val="d. MMMM yyyy"/>
                  <w:lid w:val="cs-CZ"/>
                  <w:storeMappedDataAs w:val="dateTime"/>
                  <w:calendar w:val="gregorian"/>
                </w:date>
              </w:sdtPr>
              <w:sdtContent>
                <w:r w:rsidR="005850BF">
                  <w:rPr>
                    <w:rStyle w:val="Emphasis"/>
                  </w:rPr>
                  <w:t>17. října 2025</w:t>
                </w:r>
              </w:sdtContent>
            </w:sdt>
          </w:p>
        </w:tc>
        <w:tc>
          <w:tcPr>
            <w:tcW w:w="2500" w:type="pct"/>
          </w:tcPr>
          <w:sdt>
            <w:sdtPr>
              <w:rPr>
                <w:rStyle w:val="Emphasis"/>
              </w:rPr>
              <w:alias w:val="Autor"/>
              <w:tag w:val="Autor"/>
              <w:id w:val="1257864642"/>
              <w:lock w:val="sdtLocked"/>
              <w:placeholder>
                <w:docPart w:val="D92A29EA1CE742E1A97A80E5940894AD"/>
              </w:placeholder>
              <w:dataBinding w:prefixMappings="xmlns:ns0='http://purl.org/dc/elements/1.1/' xmlns:ns1='http://schemas.openxmlformats.org/package/2006/metadata/core-properties' " w:xpath="/ns1:coreProperties[1]/ns0:creator[1]" w:storeItemID="{6C3C8BC8-F283-45AE-878A-BAB7291924A1}"/>
              <w:text/>
            </w:sdtPr>
            <w:sdtContent>
              <w:p w14:paraId="175D2AAB" w14:textId="0B2F8802" w:rsidR="003F6090" w:rsidRPr="003F6090" w:rsidRDefault="00CF1C8A" w:rsidP="00770B3C">
                <w:pPr>
                  <w:jc w:val="right"/>
                  <w:rPr>
                    <w:rStyle w:val="Emphasis"/>
                  </w:rPr>
                </w:pPr>
                <w:r>
                  <w:rPr>
                    <w:rStyle w:val="Emphasis"/>
                  </w:rPr>
                  <w:t>Ondřej Donát</w:t>
                </w:r>
              </w:p>
            </w:sdtContent>
          </w:sdt>
        </w:tc>
      </w:tr>
    </w:tbl>
    <w:p w14:paraId="22E80DF3" w14:textId="77777777" w:rsidR="003F6090" w:rsidRDefault="003F6090" w:rsidP="00CE7191">
      <w:pPr>
        <w:sectPr w:rsidR="003F6090" w:rsidSect="00A37AC6">
          <w:headerReference w:type="even" r:id="rId15"/>
          <w:pgSz w:w="11906" w:h="16838"/>
          <w:pgMar w:top="5387" w:right="2495" w:bottom="1134" w:left="2495" w:header="709" w:footer="709" w:gutter="0"/>
          <w:cols w:space="708"/>
          <w:docGrid w:linePitch="360"/>
        </w:sectPr>
      </w:pPr>
    </w:p>
    <w:sdt>
      <w:sdtPr>
        <w:alias w:val="Název"/>
        <w:tag w:val="Název"/>
        <w:id w:val="-2029162941"/>
        <w:lock w:val="sdtLocked"/>
        <w:placeholder>
          <w:docPart w:val="4D009A0BEFE840A386701937EAB237DD"/>
        </w:placeholder>
        <w:dataBinding w:prefixMappings="xmlns:ns0='http://purl.org/dc/elements/1.1/' xmlns:ns1='http://schemas.openxmlformats.org/package/2006/metadata/core-properties' " w:xpath="/ns1:coreProperties[1]/ns0:title[1]" w:storeItemID="{6C3C8BC8-F283-45AE-878A-BAB7291924A1}"/>
        <w:text w:multiLine="1"/>
      </w:sdtPr>
      <w:sdtContent>
        <w:p w14:paraId="3B6BDE8C" w14:textId="777A6FE0" w:rsidR="008C60D9" w:rsidRPr="00D84F74" w:rsidRDefault="00CB73EF" w:rsidP="00281577">
          <w:pPr>
            <w:pStyle w:val="Title"/>
          </w:pPr>
          <w:r>
            <w:t>Vývoj algoritmu zarovnávání optických elementů s využitím obrazových dat ze zaměřovací kamery interferometru</w:t>
          </w:r>
        </w:p>
      </w:sdtContent>
    </w:sdt>
    <w:p w14:paraId="34456E56" w14:textId="77777777" w:rsidR="003957BB" w:rsidRPr="00D84F74" w:rsidRDefault="00BE31FC" w:rsidP="00BE31FC">
      <w:pPr>
        <w:pStyle w:val="Title"/>
      </w:pPr>
      <w:r w:rsidRPr="00D84F74">
        <w:t>Abstrakt</w:t>
      </w:r>
    </w:p>
    <w:sdt>
      <w:sdtPr>
        <w:rPr>
          <w:rStyle w:val="BodyTextChar"/>
          <w:lang w:val="cs-CZ"/>
        </w:rPr>
        <w:alias w:val="Abstrakt"/>
        <w:tag w:val=""/>
        <w:id w:val="-5447373"/>
        <w:lock w:val="sdtLocked"/>
        <w:placeholder>
          <w:docPart w:val="AD7D4C80E59A4963AF490CC6C2C6E008"/>
        </w:placeholder>
        <w:dataBinding w:prefixMappings="xmlns:ns0='http://schemas.microsoft.com/office/2006/coverPageProps' " w:xpath="/ns0:CoverPageProperties[1]/ns0:Abstract[1]" w:storeItemID="{55AF091B-3C7A-41E3-B477-F2FDAA23CFDA}"/>
        <w:text w:multiLine="1"/>
      </w:sdtPr>
      <w:sdtContent>
        <w:p w14:paraId="66A6AC09" w14:textId="0C451237" w:rsidR="00CF1CB2" w:rsidRPr="00D84F74" w:rsidRDefault="002D2DF2" w:rsidP="00722868">
          <w:r w:rsidRPr="002D2DF2">
            <w:rPr>
              <w:rStyle w:val="BodyTextChar"/>
              <w:lang w:val="cs-CZ"/>
            </w:rPr>
            <w:t>Tato bakalářská práce se zabývá vytvořením algoritmu, který je schopen nalézt a správně identifikovat referenční a parazitní body nasnímané kamerou optického interferometru. Dále je cílem algoritmu rozpoznat odraz od transparentního vzorku, jako je rovinné sklo nebo čočka, a určit jeho polohu a poloměr. Algoritmus rovněž vyhodnocuje směr posunu vzorku tak, aby byl zarovnán na polohu referenčního bodu. Pro ověření funkčnosti algoritmu jsou použity snímky získané z interferometru, které jsou analyzovány, porovnávány mezi sebou a na jejichž základě jsou vyhodnocovány body nacházející se na obraze. Kód je napsán převážně v jazyce C#, přičemž MATLAB je využit jako sekundární nástroj pro zobrazení snímků a aplikaci různých filtrů. Pro detekci bodů a zpracování obrazu je použita knihovna OpenCV implementovaná v prostředí Visual Studio 2022. Závěrečná část práce je věnována snaze o optimalizaci vytvořeného algoritmu.</w:t>
          </w:r>
        </w:p>
      </w:sdtContent>
    </w:sdt>
    <w:p w14:paraId="08BDC7A5" w14:textId="77777777" w:rsidR="00771D4C" w:rsidRDefault="00771D4C" w:rsidP="00CE7191"/>
    <w:p w14:paraId="35E3113F" w14:textId="77777777" w:rsidR="007155D4" w:rsidRDefault="007155D4" w:rsidP="00CE7191"/>
    <w:p w14:paraId="6221771B" w14:textId="77777777" w:rsidR="007155D4" w:rsidRPr="00D84F74" w:rsidRDefault="007155D4" w:rsidP="00CE7191"/>
    <w:p w14:paraId="73A0AFF3" w14:textId="77777777" w:rsidR="00A427DF" w:rsidRPr="00D84F74" w:rsidRDefault="00A427DF" w:rsidP="00763C33">
      <w:pPr>
        <w:pStyle w:val="Subtitle"/>
        <w:rPr>
          <w:rStyle w:val="Emphasis"/>
          <w:iCs w:val="0"/>
          <w:sz w:val="28"/>
        </w:rPr>
      </w:pPr>
      <w:r w:rsidRPr="00D84F74">
        <w:rPr>
          <w:rStyle w:val="Emphasis"/>
          <w:iCs w:val="0"/>
          <w:sz w:val="28"/>
        </w:rPr>
        <w:t>Klíčová slova</w:t>
      </w:r>
    </w:p>
    <w:sdt>
      <w:sdtPr>
        <w:rPr>
          <w:rFonts w:ascii="Inter" w:hAnsi="Inter"/>
          <w:szCs w:val="24"/>
        </w:rPr>
        <w:alias w:val="Klíčová slova"/>
        <w:tag w:val=""/>
        <w:id w:val="744844902"/>
        <w:lock w:val="sdtLocked"/>
        <w:placeholder>
          <w:docPart w:val="5EDA5DEE2807418EB30CE90C931139F9"/>
        </w:placeholder>
        <w:dataBinding w:prefixMappings="xmlns:ns0='http://purl.org/dc/elements/1.1/' xmlns:ns1='http://schemas.openxmlformats.org/package/2006/metadata/core-properties' " w:xpath="/ns1:coreProperties[1]/ns1:keywords[1]" w:storeItemID="{6C3C8BC8-F283-45AE-878A-BAB7291924A1}"/>
        <w:text w:multiLine="1"/>
      </w:sdtPr>
      <w:sdtContent>
        <w:p w14:paraId="768AE127" w14:textId="2BA5AD69" w:rsidR="00A427DF" w:rsidRPr="00D84F74" w:rsidRDefault="00233840" w:rsidP="00722868">
          <w:r w:rsidRPr="00233840">
            <w:rPr>
              <w:rFonts w:ascii="Inter" w:hAnsi="Inter"/>
              <w:szCs w:val="24"/>
            </w:rPr>
            <w:t>optická interferometrie, interferometr, zpracování obrazových dat, detekce bodů, parazitní odrazy, zarovnávání optických prvků, interferenční obraz, OpenCV</w:t>
          </w:r>
        </w:p>
      </w:sdtContent>
    </w:sdt>
    <w:p w14:paraId="7CE8241D" w14:textId="77777777" w:rsidR="00A427DF" w:rsidRDefault="00A427DF" w:rsidP="00CE7191"/>
    <w:p w14:paraId="6E654345" w14:textId="77777777" w:rsidR="002D2DF2" w:rsidRDefault="002D2DF2" w:rsidP="00CE7191"/>
    <w:p w14:paraId="55662AF8" w14:textId="77777777" w:rsidR="002D2DF2" w:rsidRDefault="002D2DF2" w:rsidP="00CE7191"/>
    <w:p w14:paraId="3A9081C7" w14:textId="77777777" w:rsidR="002D2DF2" w:rsidRDefault="002D2DF2" w:rsidP="00CE7191"/>
    <w:p w14:paraId="3A5C3D0C" w14:textId="77777777" w:rsidR="002D2DF2" w:rsidRDefault="002D2DF2" w:rsidP="00CE7191"/>
    <w:p w14:paraId="0AD30574" w14:textId="77777777" w:rsidR="002D2DF2" w:rsidRDefault="002D2DF2" w:rsidP="00CE7191"/>
    <w:p w14:paraId="70D81558" w14:textId="77777777" w:rsidR="002D2DF2" w:rsidRDefault="002D2DF2" w:rsidP="00CE7191"/>
    <w:p w14:paraId="22171FC9" w14:textId="77777777" w:rsidR="002D2DF2" w:rsidRDefault="002D2DF2" w:rsidP="00CE7191"/>
    <w:p w14:paraId="4FDB2D28" w14:textId="77777777" w:rsidR="002D2DF2" w:rsidRDefault="002D2DF2" w:rsidP="00CE7191"/>
    <w:p w14:paraId="4B7DAC8B" w14:textId="77777777" w:rsidR="002D2DF2" w:rsidRDefault="002D2DF2" w:rsidP="00CE7191"/>
    <w:p w14:paraId="5792B9C2" w14:textId="77777777" w:rsidR="002D2DF2" w:rsidRDefault="002D2DF2" w:rsidP="00CE7191"/>
    <w:p w14:paraId="50295AD1" w14:textId="77777777" w:rsidR="002D2DF2" w:rsidRDefault="002D2DF2" w:rsidP="00CE7191"/>
    <w:p w14:paraId="45505427" w14:textId="77777777" w:rsidR="002D2DF2" w:rsidRPr="00771D4C" w:rsidRDefault="002D2DF2" w:rsidP="00CE7191"/>
    <w:sdt>
      <w:sdtPr>
        <w:alias w:val="Title"/>
        <w:tag w:val="Title"/>
        <w:id w:val="357783452"/>
        <w:lock w:val="sdtLocked"/>
        <w:placeholder>
          <w:docPart w:val="6127C472F73640CD85F54D66CEFBE8CC"/>
        </w:placeholder>
        <w:dataBinding w:xpath="/ns0:EnhancedDocProps[1]/ns0:Title[1]" w:storeItemID="{C05F2463-C7BC-4097-983F-068B7F02C9C6}"/>
        <w:text w:multiLine="1"/>
      </w:sdtPr>
      <w:sdtContent>
        <w:p w14:paraId="70BE75BA" w14:textId="56381A40" w:rsidR="00C8131C" w:rsidRPr="00524BE1" w:rsidRDefault="002D2DF2" w:rsidP="00BF4C52">
          <w:pPr>
            <w:pStyle w:val="Title"/>
            <w:rPr>
              <w:rStyle w:val="Emphasis"/>
              <w:iCs w:val="0"/>
              <w:sz w:val="36"/>
              <w:lang w:val="en-US"/>
            </w:rPr>
          </w:pPr>
          <w:r>
            <w:t>Development of an algorithm for aligning optical elements using image data from an interferometer alignment camera</w:t>
          </w:r>
        </w:p>
      </w:sdtContent>
    </w:sdt>
    <w:p w14:paraId="55B750E3" w14:textId="77777777" w:rsidR="00266354" w:rsidRPr="00524BE1" w:rsidRDefault="00266354" w:rsidP="00266354">
      <w:pPr>
        <w:pStyle w:val="Title"/>
        <w:rPr>
          <w:rStyle w:val="Emphasis"/>
          <w:iCs w:val="0"/>
          <w:sz w:val="36"/>
          <w:lang w:val="en-US"/>
        </w:rPr>
      </w:pPr>
      <w:r w:rsidRPr="00524BE1">
        <w:rPr>
          <w:rStyle w:val="Emphasis"/>
          <w:iCs w:val="0"/>
          <w:sz w:val="36"/>
          <w:lang w:val="en-US"/>
        </w:rPr>
        <w:t>Abstract</w:t>
      </w:r>
    </w:p>
    <w:sdt>
      <w:sdtPr>
        <w:rPr>
          <w:lang w:val="en-US"/>
        </w:rPr>
        <w:alias w:val="Abstract"/>
        <w:tag w:val="Abstract"/>
        <w:id w:val="2092273836"/>
        <w:lock w:val="sdtLocked"/>
        <w:placeholder>
          <w:docPart w:val="B5863B7AA8774036BFCD9BC19DF9DDD0"/>
        </w:placeholder>
        <w:dataBinding w:xpath="/ns0:EnhancedDocProps[1]/ns0:Abstract[1]" w:storeItemID="{C05F2463-C7BC-4097-983F-068B7F02C9C6}"/>
        <w:text w:multiLine="1"/>
      </w:sdtPr>
      <w:sdtContent>
        <w:p w14:paraId="74A6F917" w14:textId="572660B1" w:rsidR="00266354" w:rsidRPr="00524BE1" w:rsidRDefault="002D2DF2" w:rsidP="008671EB">
          <w:pPr>
            <w:rPr>
              <w:lang w:val="en-US"/>
            </w:rPr>
          </w:pPr>
          <w:r w:rsidRPr="002D2DF2">
            <w:rPr>
              <w:lang w:val="en-US"/>
            </w:rPr>
            <w:t xml:space="preserve">This bachelor’s thesis focuses on the development of an algorithm capable of detecting and correctly identifying reference and parasitic points captured by a camera of an optical interferometer. Furthermore, the algorithm is designed to recognize reflections from transparent samples, such as plane glass or lenses, and to determine their position and radius. The algorithm also evaluates the direction in which the sample should be moved </w:t>
          </w:r>
          <w:r w:rsidR="007155D4" w:rsidRPr="002D2DF2">
            <w:rPr>
              <w:lang w:val="en-US"/>
            </w:rPr>
            <w:t>to</w:t>
          </w:r>
          <w:r w:rsidRPr="002D2DF2">
            <w:rPr>
              <w:lang w:val="en-US"/>
            </w:rPr>
            <w:t xml:space="preserve"> align it with the reference point. To verify the functionality of the proposed algorithm, interferometric images are used, which are analyzed and mutually compared to evaluate the points present in the images. The main implementation is written in the C# programming language, while MATLAB is used as a secondary tool for image visualization and the application of various filters. The OpenCV library is employed for point detection and image processing and is implemented within the Visual Studio 2022 development environment. The final part of the thesis is devoted to efforts aimed at optimizing the developed algorithm.</w:t>
          </w:r>
        </w:p>
      </w:sdtContent>
    </w:sdt>
    <w:p w14:paraId="44AEE563" w14:textId="77777777" w:rsidR="00611916" w:rsidRPr="001408BE" w:rsidRDefault="00611916" w:rsidP="001408BE">
      <w:pPr>
        <w:rPr>
          <w:rStyle w:val="Emphasis"/>
          <w:rFonts w:ascii="Times New Roman" w:hAnsi="Times New Roman"/>
          <w:iCs w:val="0"/>
          <w:sz w:val="24"/>
        </w:rPr>
      </w:pPr>
    </w:p>
    <w:p w14:paraId="04A2CE86" w14:textId="77777777" w:rsidR="00611916" w:rsidRPr="001408BE" w:rsidRDefault="00611916" w:rsidP="001408BE">
      <w:pPr>
        <w:rPr>
          <w:rStyle w:val="Emphasis"/>
          <w:rFonts w:ascii="Times New Roman" w:hAnsi="Times New Roman"/>
          <w:iCs w:val="0"/>
          <w:sz w:val="24"/>
        </w:rPr>
      </w:pPr>
    </w:p>
    <w:p w14:paraId="74D9B00F" w14:textId="77777777" w:rsidR="00611916" w:rsidRPr="001408BE" w:rsidRDefault="00611916" w:rsidP="001408BE">
      <w:pPr>
        <w:rPr>
          <w:rStyle w:val="Emphasis"/>
          <w:rFonts w:ascii="Times New Roman" w:hAnsi="Times New Roman"/>
          <w:iCs w:val="0"/>
          <w:sz w:val="24"/>
        </w:rPr>
      </w:pPr>
    </w:p>
    <w:p w14:paraId="5E44374B" w14:textId="77777777" w:rsidR="00611916" w:rsidRPr="00524BE1" w:rsidRDefault="00F63E3A" w:rsidP="00763C33">
      <w:pPr>
        <w:pStyle w:val="Subtitle"/>
        <w:rPr>
          <w:rStyle w:val="Emphasis"/>
          <w:iCs w:val="0"/>
          <w:sz w:val="28"/>
          <w:lang w:val="en-US"/>
        </w:rPr>
      </w:pPr>
      <w:r w:rsidRPr="00524BE1">
        <w:rPr>
          <w:rStyle w:val="Emphasis"/>
          <w:iCs w:val="0"/>
          <w:sz w:val="28"/>
          <w:lang w:val="en-US"/>
        </w:rPr>
        <w:t>K</w:t>
      </w:r>
      <w:r w:rsidR="00611916" w:rsidRPr="00524BE1">
        <w:rPr>
          <w:rStyle w:val="Emphasis"/>
          <w:iCs w:val="0"/>
          <w:sz w:val="28"/>
          <w:lang w:val="en-US"/>
        </w:rPr>
        <w:t>eywords</w:t>
      </w:r>
    </w:p>
    <w:sdt>
      <w:sdtPr>
        <w:rPr>
          <w:lang w:val="en-US"/>
        </w:rPr>
        <w:alias w:val="Keywords"/>
        <w:tag w:val="Keywords"/>
        <w:id w:val="-678587002"/>
        <w:lock w:val="sdtLocked"/>
        <w:placeholder>
          <w:docPart w:val="03C00EA2E8BF4FBC9B9B9F59EBD8C4EF"/>
        </w:placeholder>
        <w:dataBinding w:xpath="/ns0:EnhancedDocProps[1]/ns0:Keywords[1]" w:storeItemID="{C05F2463-C7BC-4097-983F-068B7F02C9C6}"/>
        <w:text w:multiLine="1"/>
      </w:sdtPr>
      <w:sdtContent>
        <w:p w14:paraId="7A0A1E38" w14:textId="2733940C" w:rsidR="00370F25" w:rsidRPr="00524BE1" w:rsidRDefault="002D2DF2" w:rsidP="00EE4D21">
          <w:pPr>
            <w:rPr>
              <w:lang w:val="en-US"/>
            </w:rPr>
          </w:pPr>
          <w:r w:rsidRPr="002D2DF2">
            <w:rPr>
              <w:lang w:val="en-US"/>
            </w:rPr>
            <w:t>optical interferometry, interferometer, image processing, point detection, parasitic reflections, optical element alignment, interferometric image, OpenCV</w:t>
          </w:r>
        </w:p>
      </w:sdtContent>
    </w:sdt>
    <w:p w14:paraId="713652B6" w14:textId="77777777" w:rsidR="004D4A8C" w:rsidRPr="003F68D2" w:rsidRDefault="004D4A8C" w:rsidP="003F68D2">
      <w:pPr>
        <w:rPr>
          <w:rStyle w:val="Emphasis"/>
          <w:rFonts w:ascii="Times New Roman" w:hAnsi="Times New Roman"/>
          <w:iCs w:val="0"/>
          <w:sz w:val="24"/>
        </w:rPr>
      </w:pPr>
    </w:p>
    <w:p w14:paraId="4C10006F" w14:textId="77777777" w:rsidR="006E547B" w:rsidRPr="003F68D2" w:rsidRDefault="006E547B" w:rsidP="003F68D2">
      <w:pPr>
        <w:rPr>
          <w:rStyle w:val="Emphasis"/>
          <w:rFonts w:ascii="Times New Roman" w:hAnsi="Times New Roman"/>
          <w:iCs w:val="0"/>
          <w:sz w:val="24"/>
        </w:rPr>
      </w:pPr>
      <w:r w:rsidRPr="003F68D2">
        <w:rPr>
          <w:rStyle w:val="Emphasis"/>
          <w:rFonts w:ascii="Times New Roman" w:hAnsi="Times New Roman"/>
          <w:iCs w:val="0"/>
          <w:sz w:val="24"/>
        </w:rPr>
        <w:br w:type="page"/>
      </w:r>
    </w:p>
    <w:p w14:paraId="1CED86F5" w14:textId="77777777" w:rsidR="00AE3A98" w:rsidRDefault="006E547B" w:rsidP="00F9720E">
      <w:pPr>
        <w:pStyle w:val="TOCHeading"/>
      </w:pPr>
      <w:r>
        <w:lastRenderedPageBreak/>
        <w:t>Poděkování</w:t>
      </w:r>
    </w:p>
    <w:p w14:paraId="5F5F164E" w14:textId="6CCC8137" w:rsidR="00F9720E" w:rsidRPr="00A126CD" w:rsidRDefault="00DF5B7B" w:rsidP="00F9720E">
      <w:pPr>
        <w:rPr>
          <w:szCs w:val="24"/>
        </w:rPr>
      </w:pPr>
      <w:r w:rsidRPr="00A126CD">
        <w:rPr>
          <w:szCs w:val="24"/>
        </w:rPr>
        <w:t xml:space="preserve">Tímto bych chtěl poděkovat svému vedoucímu práce </w:t>
      </w:r>
      <w:r w:rsidR="00233840">
        <w:rPr>
          <w:szCs w:val="24"/>
        </w:rPr>
        <w:t xml:space="preserve">Ing. Bc. Marku Stašíkovi </w:t>
      </w:r>
      <w:r w:rsidRPr="00A126CD">
        <w:rPr>
          <w:szCs w:val="24"/>
        </w:rPr>
        <w:t>za jeho</w:t>
      </w:r>
      <w:r w:rsidR="00A126CD">
        <w:rPr>
          <w:szCs w:val="24"/>
        </w:rPr>
        <w:t xml:space="preserve"> </w:t>
      </w:r>
      <w:r w:rsidRPr="00A126CD">
        <w:rPr>
          <w:szCs w:val="24"/>
        </w:rPr>
        <w:t>neocenitelné a užitečné rady při zpracovávání bakalářské práce a díky kterým byla dokončena. Dále bych chtěl poděkovat své rodině a přátelům bez jejichž podpory bych tuto práci nebyl schopen dokončit.</w:t>
      </w:r>
    </w:p>
    <w:p w14:paraId="5DE79C1B" w14:textId="77777777" w:rsidR="00B62472" w:rsidRPr="004F4E89" w:rsidRDefault="00B62472" w:rsidP="004F4E89">
      <w:pPr>
        <w:rPr>
          <w:rStyle w:val="Emphasis"/>
          <w:rFonts w:ascii="Times New Roman" w:hAnsi="Times New Roman"/>
          <w:iCs w:val="0"/>
          <w:sz w:val="24"/>
        </w:rPr>
      </w:pPr>
    </w:p>
    <w:p w14:paraId="195C959F" w14:textId="77777777" w:rsidR="00DB0D0E" w:rsidRDefault="00DB0D0E" w:rsidP="004F4E89">
      <w:r>
        <w:br w:type="page"/>
      </w:r>
    </w:p>
    <w:sdt>
      <w:sdtPr>
        <w:rPr>
          <w:rFonts w:ascii="Times New Roman" w:eastAsiaTheme="minorHAnsi" w:hAnsi="Times New Roman" w:cstheme="minorBidi"/>
          <w:b w:val="0"/>
          <w:color w:val="auto"/>
          <w:kern w:val="0"/>
          <w:sz w:val="24"/>
          <w:szCs w:val="22"/>
        </w:rPr>
        <w:id w:val="-1609501687"/>
        <w:docPartObj>
          <w:docPartGallery w:val="Table of Contents"/>
          <w:docPartUnique/>
        </w:docPartObj>
      </w:sdtPr>
      <w:sdtEndPr>
        <w:rPr>
          <w:bCs/>
        </w:rPr>
      </w:sdtEndPr>
      <w:sdtContent>
        <w:p w14:paraId="0FE4B820" w14:textId="77777777" w:rsidR="005C019D" w:rsidRDefault="005C019D">
          <w:pPr>
            <w:pStyle w:val="TOCHeading"/>
          </w:pPr>
          <w:r>
            <w:t>Obsah</w:t>
          </w:r>
        </w:p>
        <w:p w14:paraId="5478626A" w14:textId="6C344D34" w:rsidR="00041F37" w:rsidRDefault="005C019D">
          <w:pPr>
            <w:pStyle w:val="TOC4"/>
            <w:rPr>
              <w:rFonts w:asciiTheme="minorHAnsi" w:eastAsiaTheme="minorEastAsia" w:hAnsiTheme="minorHAnsi"/>
              <w:b w:val="0"/>
              <w:kern w:val="0"/>
              <w:sz w:val="22"/>
              <w:lang w:eastAsia="cs-CZ"/>
            </w:rPr>
          </w:pPr>
          <w:r>
            <w:fldChar w:fldCharType="begin"/>
          </w:r>
          <w:r>
            <w:instrText xml:space="preserve"> TOC \o "1-6" \h \z \u </w:instrText>
          </w:r>
          <w:r>
            <w:fldChar w:fldCharType="separate"/>
          </w:r>
          <w:hyperlink w:anchor="_Toc129006837" w:history="1">
            <w:r w:rsidR="00041F37" w:rsidRPr="009163AA">
              <w:rPr>
                <w:rStyle w:val="Hyperlink"/>
              </w:rPr>
              <w:t>Úvod</w:t>
            </w:r>
            <w:r w:rsidR="00041F37">
              <w:rPr>
                <w:webHidden/>
              </w:rPr>
              <w:tab/>
            </w:r>
            <w:r w:rsidR="00041F37">
              <w:rPr>
                <w:webHidden/>
              </w:rPr>
              <w:fldChar w:fldCharType="begin"/>
            </w:r>
            <w:r w:rsidR="00041F37">
              <w:rPr>
                <w:webHidden/>
              </w:rPr>
              <w:instrText xml:space="preserve"> PAGEREF _Toc129006837 \h </w:instrText>
            </w:r>
            <w:r w:rsidR="00041F37">
              <w:rPr>
                <w:webHidden/>
              </w:rPr>
            </w:r>
            <w:r w:rsidR="00041F37">
              <w:rPr>
                <w:webHidden/>
              </w:rPr>
              <w:fldChar w:fldCharType="separate"/>
            </w:r>
            <w:r w:rsidR="00960705">
              <w:rPr>
                <w:webHidden/>
              </w:rPr>
              <w:t>12</w:t>
            </w:r>
            <w:r w:rsidR="00041F37">
              <w:rPr>
                <w:webHidden/>
              </w:rPr>
              <w:fldChar w:fldCharType="end"/>
            </w:r>
          </w:hyperlink>
        </w:p>
        <w:p w14:paraId="29645E97" w14:textId="60BA3CC1" w:rsidR="00041F37" w:rsidRDefault="00041F37">
          <w:pPr>
            <w:pStyle w:val="TOC4"/>
            <w:rPr>
              <w:rFonts w:asciiTheme="minorHAnsi" w:eastAsiaTheme="minorEastAsia" w:hAnsiTheme="minorHAnsi"/>
              <w:b w:val="0"/>
              <w:kern w:val="0"/>
              <w:sz w:val="22"/>
              <w:lang w:eastAsia="cs-CZ"/>
            </w:rPr>
          </w:pPr>
          <w:hyperlink w:anchor="_Toc129006838" w:history="1">
            <w:r w:rsidRPr="009163AA">
              <w:rPr>
                <w:rStyle w:val="Hyperlink"/>
              </w:rPr>
              <w:t>Teoretická část</w:t>
            </w:r>
            <w:r>
              <w:rPr>
                <w:webHidden/>
              </w:rPr>
              <w:tab/>
            </w:r>
            <w:r>
              <w:rPr>
                <w:webHidden/>
              </w:rPr>
              <w:fldChar w:fldCharType="begin"/>
            </w:r>
            <w:r>
              <w:rPr>
                <w:webHidden/>
              </w:rPr>
              <w:instrText xml:space="preserve"> PAGEREF _Toc129006838 \h </w:instrText>
            </w:r>
            <w:r>
              <w:rPr>
                <w:webHidden/>
              </w:rPr>
            </w:r>
            <w:r>
              <w:rPr>
                <w:webHidden/>
              </w:rPr>
              <w:fldChar w:fldCharType="separate"/>
            </w:r>
            <w:r w:rsidR="00960705">
              <w:rPr>
                <w:webHidden/>
              </w:rPr>
              <w:t>13</w:t>
            </w:r>
            <w:r>
              <w:rPr>
                <w:webHidden/>
              </w:rPr>
              <w:fldChar w:fldCharType="end"/>
            </w:r>
          </w:hyperlink>
        </w:p>
        <w:p w14:paraId="0A8D97C8" w14:textId="2476E286" w:rsidR="00041F37" w:rsidRDefault="00041F37">
          <w:pPr>
            <w:pStyle w:val="TOC1"/>
            <w:tabs>
              <w:tab w:val="left" w:pos="426"/>
              <w:tab w:val="right" w:leader="dot" w:pos="9060"/>
            </w:tabs>
            <w:rPr>
              <w:rFonts w:asciiTheme="minorHAnsi" w:eastAsiaTheme="minorEastAsia" w:hAnsiTheme="minorHAnsi"/>
              <w:b w:val="0"/>
              <w:noProof/>
              <w:kern w:val="0"/>
              <w:sz w:val="22"/>
              <w:lang w:eastAsia="cs-CZ"/>
            </w:rPr>
          </w:pPr>
          <w:hyperlink w:anchor="_Toc129006839" w:history="1">
            <w:r w:rsidRPr="009163AA">
              <w:rPr>
                <w:rStyle w:val="Hyperlink"/>
                <w:noProof/>
              </w:rPr>
              <w:t>1</w:t>
            </w:r>
            <w:r>
              <w:rPr>
                <w:rFonts w:asciiTheme="minorHAnsi" w:eastAsiaTheme="minorEastAsia" w:hAnsiTheme="minorHAnsi"/>
                <w:b w:val="0"/>
                <w:noProof/>
                <w:kern w:val="0"/>
                <w:sz w:val="22"/>
                <w:lang w:eastAsia="cs-CZ"/>
              </w:rPr>
              <w:tab/>
            </w:r>
            <w:r w:rsidR="00221095">
              <w:rPr>
                <w:rStyle w:val="Hyperlink"/>
                <w:noProof/>
              </w:rPr>
              <w:t>Popis interferometru</w:t>
            </w:r>
            <w:r>
              <w:rPr>
                <w:noProof/>
                <w:webHidden/>
              </w:rPr>
              <w:tab/>
            </w:r>
            <w:r>
              <w:rPr>
                <w:noProof/>
                <w:webHidden/>
              </w:rPr>
              <w:fldChar w:fldCharType="begin"/>
            </w:r>
            <w:r>
              <w:rPr>
                <w:noProof/>
                <w:webHidden/>
              </w:rPr>
              <w:instrText xml:space="preserve"> PAGEREF _Toc129006839 \h </w:instrText>
            </w:r>
            <w:r>
              <w:rPr>
                <w:noProof/>
                <w:webHidden/>
              </w:rPr>
            </w:r>
            <w:r>
              <w:rPr>
                <w:noProof/>
                <w:webHidden/>
              </w:rPr>
              <w:fldChar w:fldCharType="separate"/>
            </w:r>
            <w:r w:rsidR="00960705">
              <w:rPr>
                <w:noProof/>
                <w:webHidden/>
              </w:rPr>
              <w:t>13</w:t>
            </w:r>
            <w:r>
              <w:rPr>
                <w:noProof/>
                <w:webHidden/>
              </w:rPr>
              <w:fldChar w:fldCharType="end"/>
            </w:r>
          </w:hyperlink>
        </w:p>
        <w:p w14:paraId="75048DB9" w14:textId="49FF7975" w:rsidR="00041F37" w:rsidRDefault="00041F37">
          <w:pPr>
            <w:pStyle w:val="TOC2"/>
            <w:rPr>
              <w:rFonts w:asciiTheme="minorHAnsi" w:eastAsiaTheme="minorEastAsia" w:hAnsiTheme="minorHAnsi"/>
              <w:noProof/>
              <w:kern w:val="0"/>
              <w:sz w:val="22"/>
              <w:lang w:eastAsia="cs-CZ"/>
            </w:rPr>
          </w:pPr>
          <w:hyperlink w:anchor="_Toc129006840" w:history="1">
            <w:r w:rsidRPr="009163AA">
              <w:rPr>
                <w:rStyle w:val="Hyperlink"/>
                <w:noProof/>
              </w:rPr>
              <w:t>1.1</w:t>
            </w:r>
            <w:r>
              <w:rPr>
                <w:rFonts w:asciiTheme="minorHAnsi" w:eastAsiaTheme="minorEastAsia" w:hAnsiTheme="minorHAnsi"/>
                <w:noProof/>
                <w:kern w:val="0"/>
                <w:sz w:val="22"/>
                <w:lang w:eastAsia="cs-CZ"/>
              </w:rPr>
              <w:tab/>
            </w:r>
            <w:r w:rsidRPr="009163AA">
              <w:rPr>
                <w:rStyle w:val="Hyperlink"/>
                <w:noProof/>
              </w:rPr>
              <w:t>Obrázk</w:t>
            </w:r>
            <w:r w:rsidR="002D2DF2">
              <w:rPr>
                <w:rStyle w:val="Hyperlink"/>
                <w:noProof/>
              </w:rPr>
              <w:t>y</w:t>
            </w:r>
            <w:r>
              <w:rPr>
                <w:noProof/>
                <w:webHidden/>
              </w:rPr>
              <w:tab/>
            </w:r>
            <w:r>
              <w:rPr>
                <w:noProof/>
                <w:webHidden/>
              </w:rPr>
              <w:fldChar w:fldCharType="begin"/>
            </w:r>
            <w:r>
              <w:rPr>
                <w:noProof/>
                <w:webHidden/>
              </w:rPr>
              <w:instrText xml:space="preserve"> PAGEREF _Toc129006840 \h </w:instrText>
            </w:r>
            <w:r>
              <w:rPr>
                <w:noProof/>
                <w:webHidden/>
              </w:rPr>
            </w:r>
            <w:r>
              <w:rPr>
                <w:noProof/>
                <w:webHidden/>
              </w:rPr>
              <w:fldChar w:fldCharType="separate"/>
            </w:r>
            <w:r w:rsidR="00960705">
              <w:rPr>
                <w:noProof/>
                <w:webHidden/>
              </w:rPr>
              <w:t>13</w:t>
            </w:r>
            <w:r>
              <w:rPr>
                <w:noProof/>
                <w:webHidden/>
              </w:rPr>
              <w:fldChar w:fldCharType="end"/>
            </w:r>
          </w:hyperlink>
        </w:p>
        <w:p w14:paraId="4ABDE9A4" w14:textId="764F88FB" w:rsidR="00041F37" w:rsidRDefault="00041F37">
          <w:pPr>
            <w:pStyle w:val="TOC2"/>
            <w:rPr>
              <w:rFonts w:asciiTheme="minorHAnsi" w:eastAsiaTheme="minorEastAsia" w:hAnsiTheme="minorHAnsi"/>
              <w:noProof/>
              <w:kern w:val="0"/>
              <w:sz w:val="22"/>
              <w:lang w:eastAsia="cs-CZ"/>
            </w:rPr>
          </w:pPr>
          <w:hyperlink w:anchor="_Toc129006841" w:history="1">
            <w:r w:rsidRPr="009163AA">
              <w:rPr>
                <w:rStyle w:val="Hyperlink"/>
                <w:noProof/>
              </w:rPr>
              <w:t>1.2</w:t>
            </w:r>
            <w:r>
              <w:rPr>
                <w:rFonts w:asciiTheme="minorHAnsi" w:eastAsiaTheme="minorEastAsia" w:hAnsiTheme="minorHAnsi"/>
                <w:noProof/>
                <w:kern w:val="0"/>
                <w:sz w:val="22"/>
                <w:lang w:eastAsia="cs-CZ"/>
              </w:rPr>
              <w:tab/>
            </w:r>
            <w:r w:rsidRPr="009163AA">
              <w:rPr>
                <w:rStyle w:val="Hyperlink"/>
                <w:noProof/>
              </w:rPr>
              <w:t>Tabulky</w:t>
            </w:r>
            <w:r>
              <w:rPr>
                <w:noProof/>
                <w:webHidden/>
              </w:rPr>
              <w:tab/>
            </w:r>
            <w:r>
              <w:rPr>
                <w:noProof/>
                <w:webHidden/>
              </w:rPr>
              <w:fldChar w:fldCharType="begin"/>
            </w:r>
            <w:r>
              <w:rPr>
                <w:noProof/>
                <w:webHidden/>
              </w:rPr>
              <w:instrText xml:space="preserve"> PAGEREF _Toc129006841 \h </w:instrText>
            </w:r>
            <w:r>
              <w:rPr>
                <w:noProof/>
                <w:webHidden/>
              </w:rPr>
            </w:r>
            <w:r>
              <w:rPr>
                <w:noProof/>
                <w:webHidden/>
              </w:rPr>
              <w:fldChar w:fldCharType="separate"/>
            </w:r>
            <w:r w:rsidR="00960705">
              <w:rPr>
                <w:noProof/>
                <w:webHidden/>
              </w:rPr>
              <w:t>13</w:t>
            </w:r>
            <w:r>
              <w:rPr>
                <w:noProof/>
                <w:webHidden/>
              </w:rPr>
              <w:fldChar w:fldCharType="end"/>
            </w:r>
          </w:hyperlink>
        </w:p>
        <w:p w14:paraId="72B92718" w14:textId="11B24F38" w:rsidR="00041F37" w:rsidRDefault="00041F37">
          <w:pPr>
            <w:pStyle w:val="TOC2"/>
            <w:rPr>
              <w:rFonts w:asciiTheme="minorHAnsi" w:eastAsiaTheme="minorEastAsia" w:hAnsiTheme="minorHAnsi"/>
              <w:noProof/>
              <w:kern w:val="0"/>
              <w:sz w:val="22"/>
              <w:lang w:eastAsia="cs-CZ"/>
            </w:rPr>
          </w:pPr>
          <w:hyperlink w:anchor="_Toc129006842" w:history="1">
            <w:r w:rsidRPr="009163AA">
              <w:rPr>
                <w:rStyle w:val="Hyperlink"/>
                <w:noProof/>
              </w:rPr>
              <w:t>1.3</w:t>
            </w:r>
            <w:r>
              <w:rPr>
                <w:rFonts w:asciiTheme="minorHAnsi" w:eastAsiaTheme="minorEastAsia" w:hAnsiTheme="minorHAnsi"/>
                <w:noProof/>
                <w:kern w:val="0"/>
                <w:sz w:val="22"/>
                <w:lang w:eastAsia="cs-CZ"/>
              </w:rPr>
              <w:tab/>
            </w:r>
            <w:r w:rsidRPr="009163AA">
              <w:rPr>
                <w:rStyle w:val="Hyperlink"/>
                <w:noProof/>
              </w:rPr>
              <w:t>Grafy</w:t>
            </w:r>
            <w:r>
              <w:rPr>
                <w:noProof/>
                <w:webHidden/>
              </w:rPr>
              <w:tab/>
            </w:r>
            <w:r>
              <w:rPr>
                <w:noProof/>
                <w:webHidden/>
              </w:rPr>
              <w:fldChar w:fldCharType="begin"/>
            </w:r>
            <w:r>
              <w:rPr>
                <w:noProof/>
                <w:webHidden/>
              </w:rPr>
              <w:instrText xml:space="preserve"> PAGEREF _Toc129006842 \h </w:instrText>
            </w:r>
            <w:r>
              <w:rPr>
                <w:noProof/>
                <w:webHidden/>
              </w:rPr>
            </w:r>
            <w:r>
              <w:rPr>
                <w:noProof/>
                <w:webHidden/>
              </w:rPr>
              <w:fldChar w:fldCharType="separate"/>
            </w:r>
            <w:r w:rsidR="00960705">
              <w:rPr>
                <w:noProof/>
                <w:webHidden/>
              </w:rPr>
              <w:t>13</w:t>
            </w:r>
            <w:r>
              <w:rPr>
                <w:noProof/>
                <w:webHidden/>
              </w:rPr>
              <w:fldChar w:fldCharType="end"/>
            </w:r>
          </w:hyperlink>
        </w:p>
        <w:p w14:paraId="441DC0D9" w14:textId="0CC69526" w:rsidR="00041F37" w:rsidRDefault="00041F37">
          <w:pPr>
            <w:pStyle w:val="TOC2"/>
            <w:rPr>
              <w:rFonts w:asciiTheme="minorHAnsi" w:eastAsiaTheme="minorEastAsia" w:hAnsiTheme="minorHAnsi"/>
              <w:noProof/>
              <w:kern w:val="0"/>
              <w:sz w:val="22"/>
              <w:lang w:eastAsia="cs-CZ"/>
            </w:rPr>
          </w:pPr>
          <w:hyperlink w:anchor="_Toc129006843" w:history="1">
            <w:r w:rsidRPr="009163AA">
              <w:rPr>
                <w:rStyle w:val="Hyperlink"/>
                <w:noProof/>
              </w:rPr>
              <w:t>1.4</w:t>
            </w:r>
            <w:r>
              <w:rPr>
                <w:rFonts w:asciiTheme="minorHAnsi" w:eastAsiaTheme="minorEastAsia" w:hAnsiTheme="minorHAnsi"/>
                <w:noProof/>
                <w:kern w:val="0"/>
                <w:sz w:val="22"/>
                <w:lang w:eastAsia="cs-CZ"/>
              </w:rPr>
              <w:tab/>
            </w:r>
            <w:r w:rsidRPr="009163AA">
              <w:rPr>
                <w:rStyle w:val="Hyperlink"/>
                <w:noProof/>
              </w:rPr>
              <w:t>Zdrojové kódy</w:t>
            </w:r>
            <w:r>
              <w:rPr>
                <w:noProof/>
                <w:webHidden/>
              </w:rPr>
              <w:tab/>
            </w:r>
            <w:r>
              <w:rPr>
                <w:noProof/>
                <w:webHidden/>
              </w:rPr>
              <w:fldChar w:fldCharType="begin"/>
            </w:r>
            <w:r>
              <w:rPr>
                <w:noProof/>
                <w:webHidden/>
              </w:rPr>
              <w:instrText xml:space="preserve"> PAGEREF _Toc129006843 \h </w:instrText>
            </w:r>
            <w:r>
              <w:rPr>
                <w:noProof/>
                <w:webHidden/>
              </w:rPr>
            </w:r>
            <w:r>
              <w:rPr>
                <w:noProof/>
                <w:webHidden/>
              </w:rPr>
              <w:fldChar w:fldCharType="separate"/>
            </w:r>
            <w:r w:rsidR="00960705">
              <w:rPr>
                <w:noProof/>
                <w:webHidden/>
              </w:rPr>
              <w:t>14</w:t>
            </w:r>
            <w:r>
              <w:rPr>
                <w:noProof/>
                <w:webHidden/>
              </w:rPr>
              <w:fldChar w:fldCharType="end"/>
            </w:r>
          </w:hyperlink>
        </w:p>
        <w:p w14:paraId="447C2BDC" w14:textId="787A0ECE" w:rsidR="00041F37" w:rsidRDefault="00041F37">
          <w:pPr>
            <w:pStyle w:val="TOC2"/>
            <w:rPr>
              <w:rFonts w:asciiTheme="minorHAnsi" w:eastAsiaTheme="minorEastAsia" w:hAnsiTheme="minorHAnsi"/>
              <w:noProof/>
              <w:kern w:val="0"/>
              <w:sz w:val="22"/>
              <w:lang w:eastAsia="cs-CZ"/>
            </w:rPr>
          </w:pPr>
          <w:hyperlink w:anchor="_Toc129006844" w:history="1">
            <w:r w:rsidRPr="009163AA">
              <w:rPr>
                <w:rStyle w:val="Hyperlink"/>
                <w:noProof/>
              </w:rPr>
              <w:t>1.5</w:t>
            </w:r>
            <w:r>
              <w:rPr>
                <w:rFonts w:asciiTheme="minorHAnsi" w:eastAsiaTheme="minorEastAsia" w:hAnsiTheme="minorHAnsi"/>
                <w:noProof/>
                <w:kern w:val="0"/>
                <w:sz w:val="22"/>
                <w:lang w:eastAsia="cs-CZ"/>
              </w:rPr>
              <w:tab/>
            </w:r>
            <w:r w:rsidRPr="009163AA">
              <w:rPr>
                <w:rStyle w:val="Hyperlink"/>
                <w:noProof/>
              </w:rPr>
              <w:t>Citace</w:t>
            </w:r>
            <w:r>
              <w:rPr>
                <w:noProof/>
                <w:webHidden/>
              </w:rPr>
              <w:tab/>
            </w:r>
            <w:r>
              <w:rPr>
                <w:noProof/>
                <w:webHidden/>
              </w:rPr>
              <w:fldChar w:fldCharType="begin"/>
            </w:r>
            <w:r>
              <w:rPr>
                <w:noProof/>
                <w:webHidden/>
              </w:rPr>
              <w:instrText xml:space="preserve"> PAGEREF _Toc129006844 \h </w:instrText>
            </w:r>
            <w:r>
              <w:rPr>
                <w:noProof/>
                <w:webHidden/>
              </w:rPr>
            </w:r>
            <w:r>
              <w:rPr>
                <w:noProof/>
                <w:webHidden/>
              </w:rPr>
              <w:fldChar w:fldCharType="separate"/>
            </w:r>
            <w:r w:rsidR="00960705">
              <w:rPr>
                <w:noProof/>
                <w:webHidden/>
              </w:rPr>
              <w:t>14</w:t>
            </w:r>
            <w:r>
              <w:rPr>
                <w:noProof/>
                <w:webHidden/>
              </w:rPr>
              <w:fldChar w:fldCharType="end"/>
            </w:r>
          </w:hyperlink>
        </w:p>
        <w:p w14:paraId="6AAB6765" w14:textId="20945137" w:rsidR="00041F37" w:rsidRDefault="00041F37">
          <w:pPr>
            <w:pStyle w:val="TOC2"/>
            <w:rPr>
              <w:rFonts w:asciiTheme="minorHAnsi" w:eastAsiaTheme="minorEastAsia" w:hAnsiTheme="minorHAnsi"/>
              <w:noProof/>
              <w:kern w:val="0"/>
              <w:sz w:val="22"/>
              <w:lang w:eastAsia="cs-CZ"/>
            </w:rPr>
          </w:pPr>
          <w:hyperlink w:anchor="_Toc129006845" w:history="1">
            <w:r w:rsidRPr="009163AA">
              <w:rPr>
                <w:rStyle w:val="Hyperlink"/>
                <w:noProof/>
              </w:rPr>
              <w:t>1.6</w:t>
            </w:r>
            <w:r>
              <w:rPr>
                <w:rFonts w:asciiTheme="minorHAnsi" w:eastAsiaTheme="minorEastAsia" w:hAnsiTheme="minorHAnsi"/>
                <w:noProof/>
                <w:kern w:val="0"/>
                <w:sz w:val="22"/>
                <w:lang w:eastAsia="cs-CZ"/>
              </w:rPr>
              <w:tab/>
            </w:r>
            <w:r w:rsidRPr="009163AA">
              <w:rPr>
                <w:rStyle w:val="Hyperlink"/>
                <w:noProof/>
              </w:rPr>
              <w:t>Rovnice</w:t>
            </w:r>
            <w:r>
              <w:rPr>
                <w:noProof/>
                <w:webHidden/>
              </w:rPr>
              <w:tab/>
            </w:r>
            <w:r>
              <w:rPr>
                <w:noProof/>
                <w:webHidden/>
              </w:rPr>
              <w:fldChar w:fldCharType="begin"/>
            </w:r>
            <w:r>
              <w:rPr>
                <w:noProof/>
                <w:webHidden/>
              </w:rPr>
              <w:instrText xml:space="preserve"> PAGEREF _Toc129006845 \h </w:instrText>
            </w:r>
            <w:r>
              <w:rPr>
                <w:noProof/>
                <w:webHidden/>
              </w:rPr>
            </w:r>
            <w:r>
              <w:rPr>
                <w:noProof/>
                <w:webHidden/>
              </w:rPr>
              <w:fldChar w:fldCharType="separate"/>
            </w:r>
            <w:r w:rsidR="00960705">
              <w:rPr>
                <w:noProof/>
                <w:webHidden/>
              </w:rPr>
              <w:t>14</w:t>
            </w:r>
            <w:r>
              <w:rPr>
                <w:noProof/>
                <w:webHidden/>
              </w:rPr>
              <w:fldChar w:fldCharType="end"/>
            </w:r>
          </w:hyperlink>
        </w:p>
        <w:p w14:paraId="4CAA6AAD" w14:textId="1491D435" w:rsidR="00041F37" w:rsidRDefault="00041F37">
          <w:pPr>
            <w:pStyle w:val="TOC4"/>
            <w:rPr>
              <w:rFonts w:asciiTheme="minorHAnsi" w:eastAsiaTheme="minorEastAsia" w:hAnsiTheme="minorHAnsi"/>
              <w:b w:val="0"/>
              <w:kern w:val="0"/>
              <w:sz w:val="22"/>
              <w:lang w:eastAsia="cs-CZ"/>
            </w:rPr>
          </w:pPr>
          <w:hyperlink w:anchor="_Toc129006846" w:history="1">
            <w:r w:rsidRPr="009163AA">
              <w:rPr>
                <w:rStyle w:val="Hyperlink"/>
              </w:rPr>
              <w:t>Praktická část</w:t>
            </w:r>
            <w:r>
              <w:rPr>
                <w:webHidden/>
              </w:rPr>
              <w:tab/>
            </w:r>
            <w:r>
              <w:rPr>
                <w:webHidden/>
              </w:rPr>
              <w:fldChar w:fldCharType="begin"/>
            </w:r>
            <w:r>
              <w:rPr>
                <w:webHidden/>
              </w:rPr>
              <w:instrText xml:space="preserve"> PAGEREF _Toc129006846 \h </w:instrText>
            </w:r>
            <w:r>
              <w:rPr>
                <w:webHidden/>
              </w:rPr>
            </w:r>
            <w:r>
              <w:rPr>
                <w:webHidden/>
              </w:rPr>
              <w:fldChar w:fldCharType="separate"/>
            </w:r>
            <w:r w:rsidR="00960705">
              <w:rPr>
                <w:webHidden/>
              </w:rPr>
              <w:t>15</w:t>
            </w:r>
            <w:r>
              <w:rPr>
                <w:webHidden/>
              </w:rPr>
              <w:fldChar w:fldCharType="end"/>
            </w:r>
          </w:hyperlink>
        </w:p>
        <w:p w14:paraId="40CB58A6" w14:textId="00B5C092" w:rsidR="00041F37" w:rsidRDefault="00041F37">
          <w:pPr>
            <w:pStyle w:val="TOC4"/>
            <w:rPr>
              <w:rFonts w:asciiTheme="minorHAnsi" w:eastAsiaTheme="minorEastAsia" w:hAnsiTheme="minorHAnsi"/>
              <w:b w:val="0"/>
              <w:kern w:val="0"/>
              <w:sz w:val="22"/>
              <w:lang w:eastAsia="cs-CZ"/>
            </w:rPr>
          </w:pPr>
          <w:hyperlink w:anchor="_Toc129006847" w:history="1">
            <w:r w:rsidRPr="009163AA">
              <w:rPr>
                <w:rStyle w:val="Hyperlink"/>
              </w:rPr>
              <w:t>Závěr</w:t>
            </w:r>
            <w:r>
              <w:rPr>
                <w:webHidden/>
              </w:rPr>
              <w:tab/>
            </w:r>
            <w:r>
              <w:rPr>
                <w:webHidden/>
              </w:rPr>
              <w:fldChar w:fldCharType="begin"/>
            </w:r>
            <w:r>
              <w:rPr>
                <w:webHidden/>
              </w:rPr>
              <w:instrText xml:space="preserve"> PAGEREF _Toc129006847 \h </w:instrText>
            </w:r>
            <w:r>
              <w:rPr>
                <w:webHidden/>
              </w:rPr>
            </w:r>
            <w:r>
              <w:rPr>
                <w:webHidden/>
              </w:rPr>
              <w:fldChar w:fldCharType="separate"/>
            </w:r>
            <w:r w:rsidR="00960705">
              <w:rPr>
                <w:webHidden/>
              </w:rPr>
              <w:t>16</w:t>
            </w:r>
            <w:r>
              <w:rPr>
                <w:webHidden/>
              </w:rPr>
              <w:fldChar w:fldCharType="end"/>
            </w:r>
          </w:hyperlink>
        </w:p>
        <w:p w14:paraId="54149E10" w14:textId="174CCFEC" w:rsidR="00041F37" w:rsidRDefault="00041F37">
          <w:pPr>
            <w:pStyle w:val="TOC4"/>
            <w:rPr>
              <w:rFonts w:asciiTheme="minorHAnsi" w:eastAsiaTheme="minorEastAsia" w:hAnsiTheme="minorHAnsi"/>
              <w:b w:val="0"/>
              <w:kern w:val="0"/>
              <w:sz w:val="22"/>
              <w:lang w:eastAsia="cs-CZ"/>
            </w:rPr>
          </w:pPr>
          <w:hyperlink w:anchor="_Toc129006848" w:history="1">
            <w:r w:rsidRPr="009163AA">
              <w:rPr>
                <w:rStyle w:val="Hyperlink"/>
              </w:rPr>
              <w:t>Použitá literatura</w:t>
            </w:r>
            <w:r>
              <w:rPr>
                <w:webHidden/>
              </w:rPr>
              <w:tab/>
            </w:r>
            <w:r>
              <w:rPr>
                <w:webHidden/>
              </w:rPr>
              <w:fldChar w:fldCharType="begin"/>
            </w:r>
            <w:r>
              <w:rPr>
                <w:webHidden/>
              </w:rPr>
              <w:instrText xml:space="preserve"> PAGEREF _Toc129006848 \h </w:instrText>
            </w:r>
            <w:r>
              <w:rPr>
                <w:webHidden/>
              </w:rPr>
            </w:r>
            <w:r>
              <w:rPr>
                <w:webHidden/>
              </w:rPr>
              <w:fldChar w:fldCharType="separate"/>
            </w:r>
            <w:r w:rsidR="00960705">
              <w:rPr>
                <w:webHidden/>
              </w:rPr>
              <w:t>17</w:t>
            </w:r>
            <w:r>
              <w:rPr>
                <w:webHidden/>
              </w:rPr>
              <w:fldChar w:fldCharType="end"/>
            </w:r>
          </w:hyperlink>
        </w:p>
        <w:p w14:paraId="3600A9C6" w14:textId="0EA003E3" w:rsidR="00041F37" w:rsidRDefault="00041F37">
          <w:pPr>
            <w:pStyle w:val="TOC4"/>
            <w:rPr>
              <w:rFonts w:asciiTheme="minorHAnsi" w:eastAsiaTheme="minorEastAsia" w:hAnsiTheme="minorHAnsi"/>
              <w:b w:val="0"/>
              <w:kern w:val="0"/>
              <w:sz w:val="22"/>
              <w:lang w:eastAsia="cs-CZ"/>
            </w:rPr>
          </w:pPr>
          <w:hyperlink w:anchor="_Toc129006849" w:history="1">
            <w:r w:rsidRPr="009163AA">
              <w:rPr>
                <w:rStyle w:val="Hyperlink"/>
              </w:rPr>
              <w:t>Přílohy</w:t>
            </w:r>
            <w:r>
              <w:rPr>
                <w:webHidden/>
              </w:rPr>
              <w:tab/>
            </w:r>
            <w:r>
              <w:rPr>
                <w:webHidden/>
              </w:rPr>
              <w:fldChar w:fldCharType="begin"/>
            </w:r>
            <w:r>
              <w:rPr>
                <w:webHidden/>
              </w:rPr>
              <w:instrText xml:space="preserve"> PAGEREF _Toc129006849 \h </w:instrText>
            </w:r>
            <w:r>
              <w:rPr>
                <w:webHidden/>
              </w:rPr>
            </w:r>
            <w:r>
              <w:rPr>
                <w:webHidden/>
              </w:rPr>
              <w:fldChar w:fldCharType="separate"/>
            </w:r>
            <w:r w:rsidR="00960705">
              <w:rPr>
                <w:webHidden/>
              </w:rPr>
              <w:t>18</w:t>
            </w:r>
            <w:r>
              <w:rPr>
                <w:webHidden/>
              </w:rPr>
              <w:fldChar w:fldCharType="end"/>
            </w:r>
          </w:hyperlink>
        </w:p>
        <w:p w14:paraId="527DE23A" w14:textId="47DEA62F" w:rsidR="00041F37" w:rsidRDefault="00041F37">
          <w:pPr>
            <w:pStyle w:val="TOC5"/>
            <w:rPr>
              <w:rFonts w:asciiTheme="minorHAnsi" w:eastAsiaTheme="minorEastAsia" w:hAnsiTheme="minorHAnsi"/>
              <w:kern w:val="0"/>
              <w:sz w:val="22"/>
              <w:lang w:eastAsia="cs-CZ"/>
            </w:rPr>
          </w:pPr>
          <w:hyperlink w:anchor="_Toc129006850" w:history="1">
            <w:r w:rsidRPr="009163AA">
              <w:rPr>
                <w:rStyle w:val="Hyperlink"/>
              </w:rPr>
              <w:t>A</w:t>
            </w:r>
            <w:r>
              <w:rPr>
                <w:rFonts w:asciiTheme="minorHAnsi" w:eastAsiaTheme="minorEastAsia" w:hAnsiTheme="minorHAnsi"/>
                <w:kern w:val="0"/>
                <w:sz w:val="22"/>
                <w:lang w:eastAsia="cs-CZ"/>
              </w:rPr>
              <w:tab/>
            </w:r>
            <w:r w:rsidRPr="009163AA">
              <w:rPr>
                <w:rStyle w:val="Hyperlink"/>
              </w:rPr>
              <w:t>Příloha</w:t>
            </w:r>
            <w:r>
              <w:rPr>
                <w:webHidden/>
              </w:rPr>
              <w:tab/>
            </w:r>
            <w:r>
              <w:rPr>
                <w:webHidden/>
              </w:rPr>
              <w:fldChar w:fldCharType="begin"/>
            </w:r>
            <w:r>
              <w:rPr>
                <w:webHidden/>
              </w:rPr>
              <w:instrText xml:space="preserve"> PAGEREF _Toc129006850 \h </w:instrText>
            </w:r>
            <w:r>
              <w:rPr>
                <w:webHidden/>
              </w:rPr>
            </w:r>
            <w:r>
              <w:rPr>
                <w:webHidden/>
              </w:rPr>
              <w:fldChar w:fldCharType="separate"/>
            </w:r>
            <w:r w:rsidR="00960705">
              <w:rPr>
                <w:webHidden/>
              </w:rPr>
              <w:t>18</w:t>
            </w:r>
            <w:r>
              <w:rPr>
                <w:webHidden/>
              </w:rPr>
              <w:fldChar w:fldCharType="end"/>
            </w:r>
          </w:hyperlink>
        </w:p>
        <w:p w14:paraId="425CA7FB" w14:textId="0ED0BEF9" w:rsidR="00041F37" w:rsidRDefault="00041F37">
          <w:pPr>
            <w:pStyle w:val="TOC6"/>
            <w:rPr>
              <w:rFonts w:asciiTheme="minorHAnsi" w:eastAsiaTheme="minorEastAsia" w:hAnsiTheme="minorHAnsi"/>
              <w:kern w:val="0"/>
              <w:sz w:val="22"/>
              <w:lang w:eastAsia="cs-CZ"/>
            </w:rPr>
          </w:pPr>
          <w:hyperlink w:anchor="_Toc129006851" w:history="1">
            <w:r w:rsidRPr="009163AA">
              <w:rPr>
                <w:rStyle w:val="Hyperlink"/>
              </w:rPr>
              <w:t>A.1</w:t>
            </w:r>
            <w:r>
              <w:rPr>
                <w:rFonts w:asciiTheme="minorHAnsi" w:eastAsiaTheme="minorEastAsia" w:hAnsiTheme="minorHAnsi"/>
                <w:kern w:val="0"/>
                <w:sz w:val="22"/>
                <w:lang w:eastAsia="cs-CZ"/>
              </w:rPr>
              <w:tab/>
            </w:r>
            <w:r w:rsidRPr="009163AA">
              <w:rPr>
                <w:rStyle w:val="Hyperlink"/>
              </w:rPr>
              <w:t>Dílčí část přílohy</w:t>
            </w:r>
            <w:r>
              <w:rPr>
                <w:webHidden/>
              </w:rPr>
              <w:tab/>
            </w:r>
            <w:r>
              <w:rPr>
                <w:webHidden/>
              </w:rPr>
              <w:fldChar w:fldCharType="begin"/>
            </w:r>
            <w:r>
              <w:rPr>
                <w:webHidden/>
              </w:rPr>
              <w:instrText xml:space="preserve"> PAGEREF _Toc129006851 \h </w:instrText>
            </w:r>
            <w:r>
              <w:rPr>
                <w:webHidden/>
              </w:rPr>
            </w:r>
            <w:r>
              <w:rPr>
                <w:webHidden/>
              </w:rPr>
              <w:fldChar w:fldCharType="separate"/>
            </w:r>
            <w:r w:rsidR="00960705">
              <w:rPr>
                <w:webHidden/>
              </w:rPr>
              <w:t>18</w:t>
            </w:r>
            <w:r>
              <w:rPr>
                <w:webHidden/>
              </w:rPr>
              <w:fldChar w:fldCharType="end"/>
            </w:r>
          </w:hyperlink>
        </w:p>
        <w:p w14:paraId="77A52B03" w14:textId="77777777" w:rsidR="00704636" w:rsidRDefault="005C019D" w:rsidP="00CE7191">
          <w:r>
            <w:rPr>
              <w:b/>
              <w:bCs/>
            </w:rPr>
            <w:fldChar w:fldCharType="end"/>
          </w:r>
        </w:p>
      </w:sdtContent>
    </w:sdt>
    <w:p w14:paraId="16700256" w14:textId="77777777" w:rsidR="00A439C8" w:rsidRDefault="00A439C8" w:rsidP="00CE7191">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0"/>
      </w:tblGrid>
      <w:tr w:rsidR="00D32664" w14:paraId="3AB1FC1B" w14:textId="77777777" w:rsidTr="00586B69">
        <w:trPr>
          <w:trHeight w:val="4536"/>
          <w:jc w:val="center"/>
        </w:trPr>
        <w:tc>
          <w:tcPr>
            <w:tcW w:w="9071" w:type="dxa"/>
          </w:tcPr>
          <w:p w14:paraId="6216549D" w14:textId="77777777" w:rsidR="00D32664" w:rsidRDefault="00D32664" w:rsidP="00C000B0">
            <w:pPr>
              <w:pStyle w:val="TOCHeading"/>
            </w:pPr>
            <w:r>
              <w:lastRenderedPageBreak/>
              <w:t xml:space="preserve">Seznam </w:t>
            </w:r>
            <w:r w:rsidRPr="00C000B0">
              <w:t>obrázků</w:t>
            </w:r>
          </w:p>
          <w:p w14:paraId="0DB8EDCB" w14:textId="28A22883" w:rsidR="00041F37" w:rsidRDefault="00D32664">
            <w:pPr>
              <w:pStyle w:val="TableofFigures"/>
              <w:tabs>
                <w:tab w:val="right" w:leader="dot" w:pos="9060"/>
              </w:tabs>
              <w:rPr>
                <w:rFonts w:asciiTheme="minorHAnsi" w:eastAsiaTheme="minorEastAsia" w:hAnsiTheme="minorHAnsi"/>
                <w:noProof/>
                <w:sz w:val="22"/>
                <w:lang w:eastAsia="cs-CZ"/>
              </w:rPr>
            </w:pPr>
            <w:r>
              <w:fldChar w:fldCharType="begin"/>
            </w:r>
            <w:r>
              <w:instrText xml:space="preserve"> TOC \h \z \c "Obrázek" </w:instrText>
            </w:r>
            <w:r>
              <w:fldChar w:fldCharType="separate"/>
            </w:r>
            <w:hyperlink w:anchor="_Toc129006852" w:history="1">
              <w:r w:rsidR="00041F37" w:rsidRPr="002C6E96">
                <w:rPr>
                  <w:rStyle w:val="Hyperlink"/>
                  <w:noProof/>
                </w:rPr>
                <w:t>Obrázek 1.1: Ukázka obrázku</w:t>
              </w:r>
              <w:r w:rsidR="00041F37">
                <w:rPr>
                  <w:noProof/>
                  <w:webHidden/>
                </w:rPr>
                <w:tab/>
              </w:r>
              <w:r w:rsidR="00041F37">
                <w:rPr>
                  <w:noProof/>
                  <w:webHidden/>
                </w:rPr>
                <w:fldChar w:fldCharType="begin"/>
              </w:r>
              <w:r w:rsidR="00041F37">
                <w:rPr>
                  <w:noProof/>
                  <w:webHidden/>
                </w:rPr>
                <w:instrText xml:space="preserve"> PAGEREF _Toc129006852 \h </w:instrText>
              </w:r>
              <w:r w:rsidR="00041F37">
                <w:rPr>
                  <w:noProof/>
                  <w:webHidden/>
                </w:rPr>
              </w:r>
              <w:r w:rsidR="00041F37">
                <w:rPr>
                  <w:noProof/>
                  <w:webHidden/>
                </w:rPr>
                <w:fldChar w:fldCharType="separate"/>
              </w:r>
              <w:r w:rsidR="00960705">
                <w:rPr>
                  <w:noProof/>
                  <w:webHidden/>
                </w:rPr>
                <w:t>13</w:t>
              </w:r>
              <w:r w:rsidR="00041F37">
                <w:rPr>
                  <w:noProof/>
                  <w:webHidden/>
                </w:rPr>
                <w:fldChar w:fldCharType="end"/>
              </w:r>
            </w:hyperlink>
          </w:p>
          <w:p w14:paraId="0A8747A9" w14:textId="77777777" w:rsidR="00D32664" w:rsidRDefault="00D32664" w:rsidP="007F082E">
            <w:r>
              <w:fldChar w:fldCharType="end"/>
            </w:r>
          </w:p>
          <w:p w14:paraId="02D4D9BE" w14:textId="77777777" w:rsidR="00AE03A5" w:rsidRDefault="00AE03A5" w:rsidP="007F082E"/>
        </w:tc>
      </w:tr>
      <w:tr w:rsidR="00D32664" w14:paraId="0A05955D" w14:textId="77777777" w:rsidTr="00586B69">
        <w:trPr>
          <w:trHeight w:val="4536"/>
          <w:jc w:val="center"/>
        </w:trPr>
        <w:tc>
          <w:tcPr>
            <w:tcW w:w="9071" w:type="dxa"/>
          </w:tcPr>
          <w:p w14:paraId="5921667C" w14:textId="77777777" w:rsidR="00521622" w:rsidRPr="00521622" w:rsidRDefault="00521622" w:rsidP="00C000B0">
            <w:pPr>
              <w:pStyle w:val="TOCHeading"/>
              <w:rPr>
                <w:rFonts w:eastAsia="Times New Roman"/>
              </w:rPr>
            </w:pPr>
            <w:r w:rsidRPr="00521622">
              <w:rPr>
                <w:rFonts w:eastAsia="Times New Roman"/>
              </w:rPr>
              <w:t>Seznam grafů</w:t>
            </w:r>
          </w:p>
          <w:p w14:paraId="7165893F" w14:textId="3B0332CE" w:rsidR="00041F37" w:rsidRDefault="00521622">
            <w:pPr>
              <w:pStyle w:val="TableofFigures"/>
              <w:tabs>
                <w:tab w:val="right" w:leader="dot" w:pos="9060"/>
              </w:tabs>
              <w:rPr>
                <w:rFonts w:asciiTheme="minorHAnsi" w:eastAsiaTheme="minorEastAsia" w:hAnsiTheme="minorHAnsi"/>
                <w:noProof/>
                <w:sz w:val="22"/>
                <w:lang w:eastAsia="cs-CZ"/>
              </w:rPr>
            </w:pPr>
            <w:r w:rsidRPr="00521622">
              <w:rPr>
                <w:rFonts w:eastAsia="Calibri" w:cs="Times New Roman"/>
              </w:rPr>
              <w:fldChar w:fldCharType="begin"/>
            </w:r>
            <w:r w:rsidRPr="00521622">
              <w:rPr>
                <w:rFonts w:eastAsia="Calibri" w:cs="Times New Roman"/>
              </w:rPr>
              <w:instrText xml:space="preserve"> TOC \h \z \c "Graf" </w:instrText>
            </w:r>
            <w:r w:rsidRPr="00521622">
              <w:rPr>
                <w:rFonts w:eastAsia="Calibri" w:cs="Times New Roman"/>
              </w:rPr>
              <w:fldChar w:fldCharType="separate"/>
            </w:r>
            <w:hyperlink w:anchor="_Toc129006853" w:history="1">
              <w:r w:rsidR="00041F37" w:rsidRPr="00F571BD">
                <w:rPr>
                  <w:rStyle w:val="Hyperlink"/>
                  <w:noProof/>
                </w:rPr>
                <w:t>Graf 1.1: Ukázka grafu</w:t>
              </w:r>
              <w:r w:rsidR="00041F37">
                <w:rPr>
                  <w:noProof/>
                  <w:webHidden/>
                </w:rPr>
                <w:tab/>
              </w:r>
              <w:r w:rsidR="00041F37">
                <w:rPr>
                  <w:noProof/>
                  <w:webHidden/>
                </w:rPr>
                <w:fldChar w:fldCharType="begin"/>
              </w:r>
              <w:r w:rsidR="00041F37">
                <w:rPr>
                  <w:noProof/>
                  <w:webHidden/>
                </w:rPr>
                <w:instrText xml:space="preserve"> PAGEREF _Toc129006853 \h </w:instrText>
              </w:r>
              <w:r w:rsidR="00041F37">
                <w:rPr>
                  <w:noProof/>
                  <w:webHidden/>
                </w:rPr>
              </w:r>
              <w:r w:rsidR="00041F37">
                <w:rPr>
                  <w:noProof/>
                  <w:webHidden/>
                </w:rPr>
                <w:fldChar w:fldCharType="separate"/>
              </w:r>
              <w:r w:rsidR="00960705">
                <w:rPr>
                  <w:noProof/>
                  <w:webHidden/>
                </w:rPr>
                <w:t>13</w:t>
              </w:r>
              <w:r w:rsidR="00041F37">
                <w:rPr>
                  <w:noProof/>
                  <w:webHidden/>
                </w:rPr>
                <w:fldChar w:fldCharType="end"/>
              </w:r>
            </w:hyperlink>
          </w:p>
          <w:p w14:paraId="5F4F2CCC" w14:textId="77777777" w:rsidR="00521622" w:rsidRPr="00521622" w:rsidRDefault="00521622" w:rsidP="00521622">
            <w:pPr>
              <w:spacing w:line="256" w:lineRule="auto"/>
              <w:rPr>
                <w:rFonts w:eastAsia="Calibri" w:cs="Times New Roman"/>
              </w:rPr>
            </w:pPr>
            <w:r w:rsidRPr="00521622">
              <w:rPr>
                <w:rFonts w:eastAsia="Calibri" w:cs="Times New Roman"/>
              </w:rPr>
              <w:fldChar w:fldCharType="end"/>
            </w:r>
          </w:p>
          <w:p w14:paraId="7B767223" w14:textId="77777777" w:rsidR="00D32664" w:rsidRDefault="00D32664" w:rsidP="007F082E"/>
        </w:tc>
      </w:tr>
      <w:tr w:rsidR="003D7CA7" w14:paraId="045F62B9" w14:textId="77777777" w:rsidTr="00586B69">
        <w:trPr>
          <w:trHeight w:val="4536"/>
          <w:jc w:val="center"/>
        </w:trPr>
        <w:tc>
          <w:tcPr>
            <w:tcW w:w="9071" w:type="dxa"/>
          </w:tcPr>
          <w:p w14:paraId="133FD2F3" w14:textId="77777777" w:rsidR="00521622" w:rsidRPr="00521622" w:rsidRDefault="00521622" w:rsidP="00C000B0">
            <w:pPr>
              <w:pStyle w:val="TOCHeading"/>
              <w:rPr>
                <w:rFonts w:eastAsia="Times New Roman"/>
              </w:rPr>
            </w:pPr>
            <w:r w:rsidRPr="00521622">
              <w:rPr>
                <w:rFonts w:eastAsia="Times New Roman"/>
              </w:rPr>
              <w:t>Seznam tabulek</w:t>
            </w:r>
          </w:p>
          <w:p w14:paraId="128C76AB" w14:textId="72F9443B" w:rsidR="00041F37" w:rsidRDefault="00521622">
            <w:pPr>
              <w:pStyle w:val="TableofFigures"/>
              <w:tabs>
                <w:tab w:val="right" w:leader="dot" w:pos="9060"/>
              </w:tabs>
              <w:rPr>
                <w:rFonts w:asciiTheme="minorHAnsi" w:eastAsiaTheme="minorEastAsia" w:hAnsiTheme="minorHAnsi"/>
                <w:noProof/>
                <w:sz w:val="22"/>
                <w:lang w:eastAsia="cs-CZ"/>
              </w:rPr>
            </w:pPr>
            <w:r w:rsidRPr="00521622">
              <w:rPr>
                <w:rFonts w:eastAsia="Calibri" w:cs="Times New Roman"/>
              </w:rPr>
              <w:fldChar w:fldCharType="begin"/>
            </w:r>
            <w:r w:rsidRPr="00521622">
              <w:rPr>
                <w:rFonts w:eastAsia="Calibri" w:cs="Times New Roman"/>
              </w:rPr>
              <w:instrText xml:space="preserve"> TOC \h \z \c "Tabulka" </w:instrText>
            </w:r>
            <w:r w:rsidRPr="00521622">
              <w:rPr>
                <w:rFonts w:eastAsia="Calibri" w:cs="Times New Roman"/>
              </w:rPr>
              <w:fldChar w:fldCharType="separate"/>
            </w:r>
            <w:hyperlink w:anchor="_Toc129006854" w:history="1">
              <w:r w:rsidR="00041F37" w:rsidRPr="00342916">
                <w:rPr>
                  <w:rStyle w:val="Hyperlink"/>
                  <w:noProof/>
                </w:rPr>
                <w:t>Tabulka 1.1: Ukázka tabulky</w:t>
              </w:r>
              <w:r w:rsidR="00041F37">
                <w:rPr>
                  <w:noProof/>
                  <w:webHidden/>
                </w:rPr>
                <w:tab/>
              </w:r>
              <w:r w:rsidR="00041F37">
                <w:rPr>
                  <w:noProof/>
                  <w:webHidden/>
                </w:rPr>
                <w:fldChar w:fldCharType="begin"/>
              </w:r>
              <w:r w:rsidR="00041F37">
                <w:rPr>
                  <w:noProof/>
                  <w:webHidden/>
                </w:rPr>
                <w:instrText xml:space="preserve"> PAGEREF _Toc129006854 \h </w:instrText>
              </w:r>
              <w:r w:rsidR="00041F37">
                <w:rPr>
                  <w:noProof/>
                  <w:webHidden/>
                </w:rPr>
              </w:r>
              <w:r w:rsidR="00041F37">
                <w:rPr>
                  <w:noProof/>
                  <w:webHidden/>
                </w:rPr>
                <w:fldChar w:fldCharType="separate"/>
              </w:r>
              <w:r w:rsidR="00960705">
                <w:rPr>
                  <w:noProof/>
                  <w:webHidden/>
                </w:rPr>
                <w:t>13</w:t>
              </w:r>
              <w:r w:rsidR="00041F37">
                <w:rPr>
                  <w:noProof/>
                  <w:webHidden/>
                </w:rPr>
                <w:fldChar w:fldCharType="end"/>
              </w:r>
            </w:hyperlink>
          </w:p>
          <w:p w14:paraId="31B12F0D" w14:textId="77777777" w:rsidR="001903A6" w:rsidRPr="006B3232" w:rsidRDefault="00521622" w:rsidP="001903A6">
            <w:pPr>
              <w:spacing w:line="256" w:lineRule="auto"/>
            </w:pPr>
            <w:r w:rsidRPr="00521622">
              <w:rPr>
                <w:rFonts w:eastAsia="Calibri" w:cs="Times New Roman"/>
                <w:b/>
                <w:bCs/>
                <w:noProof/>
              </w:rPr>
              <w:fldChar w:fldCharType="end"/>
            </w:r>
          </w:p>
          <w:p w14:paraId="7566D0A6" w14:textId="77777777" w:rsidR="00044285" w:rsidRPr="00044285" w:rsidRDefault="00044285" w:rsidP="00521622">
            <w:pPr>
              <w:rPr>
                <w:rFonts w:eastAsia="Calibri" w:cs="Times New Roman"/>
              </w:rPr>
            </w:pPr>
          </w:p>
        </w:tc>
      </w:tr>
      <w:tr w:rsidR="00EC4C67" w14:paraId="77D635CF" w14:textId="77777777" w:rsidTr="00586B69">
        <w:trPr>
          <w:trHeight w:val="4536"/>
          <w:jc w:val="center"/>
        </w:trPr>
        <w:tc>
          <w:tcPr>
            <w:tcW w:w="9071" w:type="dxa"/>
          </w:tcPr>
          <w:p w14:paraId="5A5B14C5" w14:textId="77777777" w:rsidR="00EC4C67" w:rsidRDefault="00EC4C67" w:rsidP="00C000B0">
            <w:pPr>
              <w:pStyle w:val="TOCHeading"/>
            </w:pPr>
            <w:r>
              <w:lastRenderedPageBreak/>
              <w:t>Seznam zdrojových kódů</w:t>
            </w:r>
          </w:p>
          <w:p w14:paraId="7338A0EE" w14:textId="34DDEC85" w:rsidR="00041F37" w:rsidRDefault="003C18A0">
            <w:pPr>
              <w:pStyle w:val="TableofFigures"/>
              <w:tabs>
                <w:tab w:val="right" w:leader="dot" w:pos="9060"/>
              </w:tabs>
              <w:rPr>
                <w:rFonts w:asciiTheme="minorHAnsi" w:eastAsiaTheme="minorEastAsia" w:hAnsiTheme="minorHAnsi"/>
                <w:noProof/>
                <w:sz w:val="22"/>
                <w:lang w:eastAsia="cs-CZ"/>
              </w:rPr>
            </w:pPr>
            <w:r>
              <w:fldChar w:fldCharType="begin"/>
            </w:r>
            <w:r>
              <w:instrText xml:space="preserve"> TOC \h \z \c "Zdrojový kód" </w:instrText>
            </w:r>
            <w:r>
              <w:fldChar w:fldCharType="separate"/>
            </w:r>
            <w:hyperlink w:anchor="_Toc129006855" w:history="1">
              <w:r w:rsidR="00041F37" w:rsidRPr="005B045E">
                <w:rPr>
                  <w:rStyle w:val="Hyperlink"/>
                  <w:noProof/>
                </w:rPr>
                <w:t>Zdrojový kód 1.1: Ukázka zdrojového kódu</w:t>
              </w:r>
              <w:r w:rsidR="00041F37">
                <w:rPr>
                  <w:noProof/>
                  <w:webHidden/>
                </w:rPr>
                <w:tab/>
              </w:r>
              <w:r w:rsidR="00041F37">
                <w:rPr>
                  <w:noProof/>
                  <w:webHidden/>
                </w:rPr>
                <w:fldChar w:fldCharType="begin"/>
              </w:r>
              <w:r w:rsidR="00041F37">
                <w:rPr>
                  <w:noProof/>
                  <w:webHidden/>
                </w:rPr>
                <w:instrText xml:space="preserve"> PAGEREF _Toc129006855 \h </w:instrText>
              </w:r>
              <w:r w:rsidR="00041F37">
                <w:rPr>
                  <w:noProof/>
                  <w:webHidden/>
                </w:rPr>
              </w:r>
              <w:r w:rsidR="00041F37">
                <w:rPr>
                  <w:noProof/>
                  <w:webHidden/>
                </w:rPr>
                <w:fldChar w:fldCharType="separate"/>
              </w:r>
              <w:r w:rsidR="00960705">
                <w:rPr>
                  <w:noProof/>
                  <w:webHidden/>
                </w:rPr>
                <w:t>14</w:t>
              </w:r>
              <w:r w:rsidR="00041F37">
                <w:rPr>
                  <w:noProof/>
                  <w:webHidden/>
                </w:rPr>
                <w:fldChar w:fldCharType="end"/>
              </w:r>
            </w:hyperlink>
          </w:p>
          <w:p w14:paraId="5E82C2B8" w14:textId="77777777" w:rsidR="003832F1" w:rsidRDefault="003C18A0" w:rsidP="003832F1">
            <w:r>
              <w:fldChar w:fldCharType="end"/>
            </w:r>
          </w:p>
          <w:p w14:paraId="5974FB36" w14:textId="77777777" w:rsidR="003832F1" w:rsidRPr="003832F1" w:rsidRDefault="003832F1" w:rsidP="003832F1"/>
        </w:tc>
      </w:tr>
      <w:tr w:rsidR="0095576F" w14:paraId="197F8F5E" w14:textId="77777777" w:rsidTr="00586B69">
        <w:trPr>
          <w:trHeight w:val="4536"/>
          <w:jc w:val="center"/>
        </w:trPr>
        <w:tc>
          <w:tcPr>
            <w:tcW w:w="9071" w:type="dxa"/>
          </w:tcPr>
          <w:p w14:paraId="6FDB3551" w14:textId="77777777" w:rsidR="0095576F" w:rsidRDefault="0095576F" w:rsidP="00C000B0">
            <w:pPr>
              <w:pStyle w:val="TOCHeading"/>
            </w:pPr>
            <w:r>
              <w:t>Seznam zkratek</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13" w:type="dxa"/>
              </w:tblCellMar>
              <w:tblLook w:val="04A0" w:firstRow="1" w:lastRow="0" w:firstColumn="1" w:lastColumn="0" w:noHBand="0" w:noVBand="1"/>
            </w:tblPr>
            <w:tblGrid>
              <w:gridCol w:w="1360"/>
              <w:gridCol w:w="7710"/>
            </w:tblGrid>
            <w:sdt>
              <w:sdtPr>
                <w:id w:val="1509871332"/>
                <w15:repeatingSection/>
              </w:sdtPr>
              <w:sdtContent>
                <w:sdt>
                  <w:sdtPr>
                    <w:id w:val="-673178675"/>
                    <w:placeholder>
                      <w:docPart w:val="A2C03D752D1343518C5C6C65CE191E64"/>
                    </w:placeholder>
                    <w15:repeatingSectionItem/>
                  </w:sdtPr>
                  <w:sdtContent>
                    <w:tr w:rsidR="0084211A" w14:paraId="2DACEF25" w14:textId="77777777" w:rsidTr="009671C9">
                      <w:tc>
                        <w:tcPr>
                          <w:tcW w:w="750" w:type="pct"/>
                        </w:tcPr>
                        <w:p w14:paraId="47994CA7" w14:textId="77777777" w:rsidR="00186D4E" w:rsidRDefault="00000000" w:rsidP="007A17A8">
                          <w:sdt>
                            <w:sdtPr>
                              <w:id w:val="852151109"/>
                              <w:placeholder>
                                <w:docPart w:val="68BF36AB36404A35985BDF0908882E05"/>
                              </w:placeholder>
                            </w:sdtPr>
                            <w:sdtContent>
                              <w:r w:rsidR="00431EFE">
                                <w:t>{Zkratka}</w:t>
                              </w:r>
                            </w:sdtContent>
                          </w:sdt>
                        </w:p>
                      </w:tc>
                      <w:tc>
                        <w:tcPr>
                          <w:tcW w:w="4250" w:type="pct"/>
                        </w:tcPr>
                        <w:sdt>
                          <w:sdtPr>
                            <w:id w:val="-799989481"/>
                            <w:placeholder>
                              <w:docPart w:val="68BF36AB36404A35985BDF0908882E05"/>
                            </w:placeholder>
                          </w:sdtPr>
                          <w:sdtContent>
                            <w:p w14:paraId="5F1E6F9E" w14:textId="77777777" w:rsidR="00186D4E" w:rsidRDefault="00431EFE" w:rsidP="00451061">
                              <w:pPr>
                                <w:tabs>
                                  <w:tab w:val="left" w:pos="2645"/>
                                </w:tabs>
                              </w:pPr>
                              <w:r>
                                <w:t>{Popis zkratky}</w:t>
                              </w:r>
                              <w:r w:rsidR="00451061">
                                <w:tab/>
                              </w:r>
                            </w:p>
                          </w:sdtContent>
                        </w:sdt>
                      </w:tc>
                    </w:tr>
                  </w:sdtContent>
                </w:sdt>
              </w:sdtContent>
            </w:sdt>
          </w:tbl>
          <w:p w14:paraId="5E5F23C0" w14:textId="77777777" w:rsidR="00357D01" w:rsidRPr="00357D01" w:rsidRDefault="00357D01" w:rsidP="00357D01"/>
          <w:p w14:paraId="02EB5744" w14:textId="77777777" w:rsidR="0095576F" w:rsidRPr="0095576F" w:rsidRDefault="0095576F" w:rsidP="00AD71CD">
            <w:pPr>
              <w:pStyle w:val="Index1"/>
            </w:pPr>
          </w:p>
        </w:tc>
      </w:tr>
    </w:tbl>
    <w:p w14:paraId="4DABBD73" w14:textId="77777777" w:rsidR="00592AEF" w:rsidRDefault="00592AEF" w:rsidP="00CE7191">
      <w:r>
        <w:br w:type="page"/>
      </w:r>
    </w:p>
    <w:p w14:paraId="607D5963" w14:textId="77777777" w:rsidR="00592AEF" w:rsidRDefault="00592AEF" w:rsidP="00CE7191">
      <w:pPr>
        <w:sectPr w:rsidR="00592AEF" w:rsidSect="00294139">
          <w:footerReference w:type="default" r:id="rId16"/>
          <w:pgSz w:w="11906" w:h="16838"/>
          <w:pgMar w:top="1418" w:right="1418" w:bottom="1134" w:left="1418" w:header="709" w:footer="709" w:gutter="0"/>
          <w:cols w:space="708"/>
          <w:docGrid w:linePitch="360"/>
        </w:sectPr>
      </w:pPr>
    </w:p>
    <w:p w14:paraId="43DB1CA2" w14:textId="77777777" w:rsidR="00B81C39" w:rsidRDefault="00F56BF9" w:rsidP="00BA0FC2">
      <w:pPr>
        <w:pStyle w:val="Heading4"/>
      </w:pPr>
      <w:bookmarkStart w:id="0" w:name="_Toc129006837"/>
      <w:r>
        <w:lastRenderedPageBreak/>
        <w:t>Ú</w:t>
      </w:r>
      <w:r w:rsidR="00A8236C">
        <w:t>vod</w:t>
      </w:r>
      <w:bookmarkEnd w:id="0"/>
    </w:p>
    <w:p w14:paraId="60F681A6" w14:textId="173E475D" w:rsidR="005407FA" w:rsidRPr="005407FA" w:rsidRDefault="005407FA" w:rsidP="005407FA">
      <w:r w:rsidRPr="005407FA">
        <w:t>Optické interferometry se používají pro velmi přesná měření povrchů a optických prvků. Aby měření dávalo správné výsledky, je nutné, aby byly jednotlivé části optické soustavy správně zarovnány. Pokud není vzorek nebo jiný optický element ve správné poloze, projeví se to na výsledném obrazu a může dojít ke zkreslení měření. Zarovnání je proto důležitou součástí práce s interferometrem.</w:t>
      </w:r>
    </w:p>
    <w:p w14:paraId="6BD8B8EF" w14:textId="77777777" w:rsidR="005407FA" w:rsidRPr="005407FA" w:rsidRDefault="005407FA" w:rsidP="005407FA">
      <w:r w:rsidRPr="005407FA">
        <w:t>V praxi se zarovnávání často provádí ručně podle obrazu ze zaměřovací kamery. Obsluha sleduje referenční body a odrazy a podle toho upravuje polohu vzorku. Tento postup je ale do určité míry subjektivní a závisí na zkušenosti konkrétní osoby. Zároveň může být časově náročný, zejména pokud je potřeba dosáhnout vyšší přesnosti. Z tohoto důvodu dává smysl pokusit se tento proces alespoň částečně automatizovat.</w:t>
      </w:r>
    </w:p>
    <w:p w14:paraId="743B9DC9" w14:textId="77777777" w:rsidR="005407FA" w:rsidRPr="005407FA" w:rsidRDefault="005407FA" w:rsidP="005407FA">
      <w:r w:rsidRPr="005407FA">
        <w:t>Tato práce se zabývá návrhem algoritmu, který dokáže zpracovávat obrazová data ze zaměřovací kamery interferometru a na jejich základě vyhodnotit polohu optických prvků. Konkrétně se zaměřuje na detekci referenčních a parazitních bodů v obraze a na rozpoznání odrazu od transparentního vzorku, například rovinného skla nebo čočky. Cílem je určit polohu a poloměr tohoto odrazu a následně vyhodnotit, jakým směrem a o jakou vzdálenost je potřeba vzorek posunout, aby došlo k jeho správnému zarovnání.</w:t>
      </w:r>
    </w:p>
    <w:p w14:paraId="2E2116B1" w14:textId="6A2735E1" w:rsidR="005407FA" w:rsidRPr="005407FA" w:rsidRDefault="005407FA" w:rsidP="005407FA">
      <w:r w:rsidRPr="005407FA">
        <w:t>Algoritmus je implementován převážně v jazyce C# s využitím knihovny OpenCV v prostředí Visual Studio 2022. MATLAB je použit jako podpůrný nástroj pro zobrazení snímků a</w:t>
      </w:r>
      <w:r w:rsidR="006D345F">
        <w:t> </w:t>
      </w:r>
      <w:r w:rsidRPr="005407FA">
        <w:t>testování různých filtračních metod. Pro ověření funkčnosti jsou použity reálné snímky získané z interferometru, které jsou mezi sebou porovnávány a analyzovány.</w:t>
      </w:r>
    </w:p>
    <w:p w14:paraId="467042B7" w14:textId="3CFE4C99" w:rsidR="005407FA" w:rsidRDefault="005407FA" w:rsidP="00221095">
      <w:r w:rsidRPr="005407FA">
        <w:t>V závěrečné části práce je věnována pozornost optimalizaci navrženého řešení, zejména z</w:t>
      </w:r>
      <w:r w:rsidR="006D345F">
        <w:t> </w:t>
      </w:r>
      <w:r w:rsidRPr="005407FA">
        <w:t>hlediska výpočetní náročnosti a odolnosti vůči šumu a parazitním jevům v obraze. Cílem je vytvořit algoritmus, který bude dostatečně spolehlivý a použitelný v reálných podmínkách měření.</w:t>
      </w:r>
    </w:p>
    <w:p w14:paraId="3FD761F7" w14:textId="77777777" w:rsidR="00221095" w:rsidRPr="005407FA" w:rsidRDefault="00221095" w:rsidP="005407FA"/>
    <w:p w14:paraId="47E63B62" w14:textId="77777777" w:rsidR="008058A6" w:rsidRDefault="008058A6" w:rsidP="00946A4A"/>
    <w:p w14:paraId="6680F1D8" w14:textId="77777777" w:rsidR="00E57602" w:rsidRDefault="00E57602" w:rsidP="00946A4A"/>
    <w:p w14:paraId="7BCAE41A" w14:textId="77777777" w:rsidR="00B81C39" w:rsidRDefault="00B81C39">
      <w:r>
        <w:br w:type="page"/>
      </w:r>
    </w:p>
    <w:p w14:paraId="319DA438" w14:textId="77777777" w:rsidR="00B81C39" w:rsidRDefault="000965EA" w:rsidP="000965EA">
      <w:pPr>
        <w:pStyle w:val="Heading4"/>
      </w:pPr>
      <w:bookmarkStart w:id="1" w:name="_Toc129006838"/>
      <w:r>
        <w:lastRenderedPageBreak/>
        <w:t>Teoretická část</w:t>
      </w:r>
      <w:bookmarkEnd w:id="1"/>
    </w:p>
    <w:p w14:paraId="07B1CC0B" w14:textId="0FC7FF5D" w:rsidR="00262612" w:rsidRDefault="00F37FE7" w:rsidP="00021F66">
      <w:pPr>
        <w:pStyle w:val="Heading1"/>
      </w:pPr>
      <w:r>
        <w:t>Popis interferometru</w:t>
      </w:r>
    </w:p>
    <w:p w14:paraId="1243BCE7" w14:textId="77777777" w:rsidR="006D345F" w:rsidRPr="006D345F" w:rsidRDefault="006D345F" w:rsidP="006D345F">
      <w:pPr>
        <w:spacing w:before="100" w:beforeAutospacing="1" w:after="100" w:afterAutospacing="1" w:line="240" w:lineRule="auto"/>
        <w:rPr>
          <w:rFonts w:eastAsia="Times New Roman" w:cs="Times New Roman"/>
          <w:szCs w:val="24"/>
          <w:lang w:eastAsia="cs-CZ"/>
        </w:rPr>
      </w:pPr>
      <w:bookmarkStart w:id="2" w:name="_Toc129006840"/>
      <w:r w:rsidRPr="006D345F">
        <w:rPr>
          <w:rFonts w:eastAsia="Times New Roman" w:cs="Times New Roman"/>
          <w:szCs w:val="24"/>
          <w:lang w:eastAsia="cs-CZ"/>
        </w:rPr>
        <w:t>Interferometr je optické zařízení, které využívá interference světla k velmi přesnému měření vzdáleností, tvaru povrchu nebo optických vlastností materiálů. Princip je založen na tom, že světlo má vlnový charakter. Pokud se dvě světelné vlny setkají, mohou se zesílit nebo zeslabit podle toho, v jaké jsou vzájemné fázi. Tento jev se nazývá interference.</w:t>
      </w:r>
    </w:p>
    <w:p w14:paraId="4BB2B12D" w14:textId="42F7AE0E" w:rsidR="006D345F" w:rsidRPr="006D345F" w:rsidRDefault="006D345F" w:rsidP="006D345F">
      <w:pPr>
        <w:spacing w:before="100" w:beforeAutospacing="1" w:after="100" w:afterAutospacing="1" w:line="240" w:lineRule="auto"/>
        <w:rPr>
          <w:rFonts w:eastAsia="Times New Roman" w:cs="Times New Roman"/>
          <w:szCs w:val="24"/>
          <w:lang w:eastAsia="cs-CZ"/>
        </w:rPr>
      </w:pPr>
      <w:r>
        <w:rPr>
          <w:rFonts w:eastAsia="Times New Roman" w:cs="Times New Roman"/>
          <w:szCs w:val="24"/>
          <w:lang w:eastAsia="cs-CZ"/>
        </w:rPr>
        <w:t>I</w:t>
      </w:r>
      <w:r w:rsidRPr="006D345F">
        <w:rPr>
          <w:rFonts w:eastAsia="Times New Roman" w:cs="Times New Roman"/>
          <w:szCs w:val="24"/>
          <w:lang w:eastAsia="cs-CZ"/>
        </w:rPr>
        <w:t>nterferometr rozdělí jeden světelný svazek na dvě části. Jeden paprsek dopadá na referenční plochu a druhý na měřený vzorek. Po odrazu se oba paprsky znovu spojí a na detektoru (například kameře) vytvoří interferenční obrazec. Tento obrazec má podobu světlých a tmavých pruhů nebo kroužků. Rozložení těchto útvarů závisí na rozdílu optických drah obou paprsků.</w:t>
      </w:r>
    </w:p>
    <w:p w14:paraId="2143DB39" w14:textId="77777777" w:rsidR="006D345F" w:rsidRPr="006D345F" w:rsidRDefault="006D345F" w:rsidP="006D345F">
      <w:pPr>
        <w:spacing w:before="100" w:beforeAutospacing="1" w:after="100" w:afterAutospacing="1" w:line="240" w:lineRule="auto"/>
        <w:rPr>
          <w:rFonts w:eastAsia="Times New Roman" w:cs="Times New Roman"/>
          <w:szCs w:val="24"/>
          <w:lang w:eastAsia="cs-CZ"/>
        </w:rPr>
      </w:pPr>
      <w:r w:rsidRPr="006D345F">
        <w:rPr>
          <w:rFonts w:eastAsia="Times New Roman" w:cs="Times New Roman"/>
          <w:szCs w:val="24"/>
          <w:lang w:eastAsia="cs-CZ"/>
        </w:rPr>
        <w:t>Pokud je povrch vzorku dokonale rovinný a správně zarovnaný, interferenční obrazec má pravidelný tvar. Jakmile ale dojde k naklonění nebo posunu vzorku, změní se i tvar a poloha interferenčních proužků. Právě z těchto změn je možné určit odchylky v poloze nebo tvaru měřeného prvku.</w:t>
      </w:r>
    </w:p>
    <w:p w14:paraId="433DE54F" w14:textId="316E0670" w:rsidR="006D345F" w:rsidRPr="006D345F" w:rsidRDefault="006D345F" w:rsidP="006D345F">
      <w:pPr>
        <w:spacing w:before="100" w:beforeAutospacing="1" w:after="100" w:afterAutospacing="1" w:line="240" w:lineRule="auto"/>
        <w:rPr>
          <w:rFonts w:eastAsia="Times New Roman" w:cs="Times New Roman"/>
          <w:szCs w:val="24"/>
          <w:lang w:eastAsia="cs-CZ"/>
        </w:rPr>
      </w:pPr>
      <w:r w:rsidRPr="006D345F">
        <w:rPr>
          <w:rFonts w:eastAsia="Times New Roman" w:cs="Times New Roman"/>
          <w:szCs w:val="24"/>
          <w:lang w:eastAsia="cs-CZ"/>
        </w:rPr>
        <w:t xml:space="preserve">V praxi se často používají interferometry typu </w:t>
      </w:r>
      <w:r w:rsidR="000B4AE1">
        <w:rPr>
          <w:rFonts w:eastAsia="Times New Roman" w:cs="Times New Roman"/>
          <w:szCs w:val="24"/>
          <w:lang w:eastAsia="cs-CZ"/>
        </w:rPr>
        <w:t xml:space="preserve">Newton, </w:t>
      </w:r>
      <w:r w:rsidRPr="006D345F">
        <w:rPr>
          <w:rFonts w:eastAsia="Times New Roman" w:cs="Times New Roman"/>
          <w:szCs w:val="24"/>
          <w:lang w:eastAsia="cs-CZ"/>
        </w:rPr>
        <w:t>Michelson nebo Fizeau, kde je součástí soustavy referenční rovinné sklo a dělič paprsku. Zaměřovací kamera sleduje výsledný interferenční obraz a umožňuje vyhodnocení situace v reálném čase. Kromě samotných interferenčních proužků se na obraze mohou objevovat také odrazy od jiných ploch nebo parazitní body, které mohou ovlivnit správnou interpretaci obrazu.</w:t>
      </w:r>
    </w:p>
    <w:p w14:paraId="3892EC1B" w14:textId="77777777" w:rsidR="006D345F" w:rsidRPr="006D345F" w:rsidRDefault="006D345F" w:rsidP="006D345F">
      <w:pPr>
        <w:spacing w:before="100" w:beforeAutospacing="1" w:after="100" w:afterAutospacing="1" w:line="240" w:lineRule="auto"/>
        <w:rPr>
          <w:rFonts w:eastAsia="Times New Roman" w:cs="Times New Roman"/>
          <w:szCs w:val="24"/>
          <w:lang w:eastAsia="cs-CZ"/>
        </w:rPr>
      </w:pPr>
      <w:r w:rsidRPr="006D345F">
        <w:rPr>
          <w:rFonts w:eastAsia="Times New Roman" w:cs="Times New Roman"/>
          <w:szCs w:val="24"/>
          <w:lang w:eastAsia="cs-CZ"/>
        </w:rPr>
        <w:t>Přesnost měření interferometru je velmi vysoká, protože změna fáze světla odpovídá změnám v řádu zlomků vlnové délky, tedy nanometrů. To je zároveň důvod, proč je nutné věnovat velkou pozornost správnému mechanickému uspořádání a zarovnání celé optické soustavy.</w:t>
      </w:r>
    </w:p>
    <w:p w14:paraId="12225BBF" w14:textId="77777777" w:rsidR="00A80085" w:rsidRDefault="00021F66" w:rsidP="00A80085">
      <w:pPr>
        <w:pStyle w:val="Heading2"/>
      </w:pPr>
      <w:r>
        <w:t>Obrázky</w:t>
      </w:r>
      <w:bookmarkEnd w:id="2"/>
    </w:p>
    <w:p w14:paraId="4B265DE4" w14:textId="1B1317FA" w:rsidR="008E490A" w:rsidRDefault="008E490A" w:rsidP="004D13F8">
      <w:pPr>
        <w:jc w:val="center"/>
      </w:pPr>
    </w:p>
    <w:p w14:paraId="2D86A031" w14:textId="77777777" w:rsidR="003F445F" w:rsidRDefault="003F445F" w:rsidP="003F445F">
      <w:pPr>
        <w:pStyle w:val="Heading2"/>
      </w:pPr>
      <w:bookmarkStart w:id="3" w:name="_Toc129006841"/>
      <w:r>
        <w:t>Tabulky</w:t>
      </w:r>
      <w:bookmarkEnd w:id="3"/>
    </w:p>
    <w:p w14:paraId="20BC322C" w14:textId="357F71A9" w:rsidR="00BB4B6D" w:rsidRDefault="00BB4B6D" w:rsidP="00BB4B6D">
      <w:pPr>
        <w:pStyle w:val="Caption"/>
        <w:keepNext/>
      </w:pPr>
      <w:bookmarkStart w:id="4" w:name="_Toc129006854"/>
      <w:r>
        <w:t xml:space="preserve">Tabulka </w:t>
      </w:r>
      <w:r w:rsidR="00960705">
        <w:fldChar w:fldCharType="begin"/>
      </w:r>
      <w:r w:rsidR="00960705">
        <w:instrText xml:space="preserve"> STYLEREF 1 \s </w:instrText>
      </w:r>
      <w:r w:rsidR="00960705">
        <w:fldChar w:fldCharType="separate"/>
      </w:r>
      <w:r w:rsidR="00960705">
        <w:rPr>
          <w:noProof/>
        </w:rPr>
        <w:t>1</w:t>
      </w:r>
      <w:r w:rsidR="00960705">
        <w:rPr>
          <w:noProof/>
        </w:rPr>
        <w:fldChar w:fldCharType="end"/>
      </w:r>
      <w:r w:rsidR="000F182A">
        <w:t>.</w:t>
      </w:r>
      <w:r w:rsidR="00960705">
        <w:fldChar w:fldCharType="begin"/>
      </w:r>
      <w:r w:rsidR="00960705">
        <w:instrText xml:space="preserve"> SEQ Tabulka \* ARABIC \s 1 </w:instrText>
      </w:r>
      <w:r w:rsidR="00960705">
        <w:fldChar w:fldCharType="separate"/>
      </w:r>
      <w:r w:rsidR="00960705">
        <w:rPr>
          <w:noProof/>
        </w:rPr>
        <w:t>1</w:t>
      </w:r>
      <w:r w:rsidR="00960705">
        <w:rPr>
          <w:noProof/>
        </w:rPr>
        <w:fldChar w:fldCharType="end"/>
      </w:r>
      <w:r>
        <w:t>: Ukázka tabulky</w:t>
      </w:r>
      <w:bookmarkEnd w:id="4"/>
    </w:p>
    <w:tbl>
      <w:tblPr>
        <w:tblStyle w:val="TableGrid"/>
        <w:tblW w:w="6804" w:type="dxa"/>
        <w:jc w:val="center"/>
        <w:tblLook w:val="04A0" w:firstRow="1" w:lastRow="0" w:firstColumn="1" w:lastColumn="0" w:noHBand="0" w:noVBand="1"/>
      </w:tblPr>
      <w:tblGrid>
        <w:gridCol w:w="2269"/>
        <w:gridCol w:w="2268"/>
        <w:gridCol w:w="2267"/>
      </w:tblGrid>
      <w:tr w:rsidR="00B502F6" w14:paraId="258D7A7C" w14:textId="77777777" w:rsidTr="00746592">
        <w:trPr>
          <w:jc w:val="center"/>
        </w:trPr>
        <w:tc>
          <w:tcPr>
            <w:tcW w:w="1667" w:type="pct"/>
          </w:tcPr>
          <w:p w14:paraId="6EDD8890" w14:textId="77777777" w:rsidR="00B502F6" w:rsidRDefault="00B502F6" w:rsidP="00B502F6"/>
        </w:tc>
        <w:tc>
          <w:tcPr>
            <w:tcW w:w="1667" w:type="pct"/>
          </w:tcPr>
          <w:p w14:paraId="43CD0090" w14:textId="77777777" w:rsidR="00B502F6" w:rsidRDefault="00B502F6" w:rsidP="00B502F6"/>
        </w:tc>
        <w:tc>
          <w:tcPr>
            <w:tcW w:w="1667" w:type="pct"/>
          </w:tcPr>
          <w:p w14:paraId="2A9B5EB8" w14:textId="77777777" w:rsidR="00B502F6" w:rsidRDefault="00B502F6" w:rsidP="00B502F6"/>
        </w:tc>
      </w:tr>
      <w:tr w:rsidR="00B502F6" w14:paraId="775DBC61" w14:textId="77777777" w:rsidTr="00746592">
        <w:trPr>
          <w:jc w:val="center"/>
        </w:trPr>
        <w:tc>
          <w:tcPr>
            <w:tcW w:w="1667" w:type="pct"/>
          </w:tcPr>
          <w:p w14:paraId="3FA09F05" w14:textId="77777777" w:rsidR="00B502F6" w:rsidRDefault="00B502F6" w:rsidP="00B502F6"/>
        </w:tc>
        <w:tc>
          <w:tcPr>
            <w:tcW w:w="1667" w:type="pct"/>
          </w:tcPr>
          <w:p w14:paraId="10015098" w14:textId="77777777" w:rsidR="00B502F6" w:rsidRDefault="00B502F6" w:rsidP="00B502F6"/>
        </w:tc>
        <w:tc>
          <w:tcPr>
            <w:tcW w:w="1667" w:type="pct"/>
          </w:tcPr>
          <w:p w14:paraId="1D7D9F87" w14:textId="77777777" w:rsidR="00B502F6" w:rsidRDefault="00B502F6" w:rsidP="00B502F6"/>
        </w:tc>
      </w:tr>
    </w:tbl>
    <w:p w14:paraId="6210DA3C" w14:textId="77777777" w:rsidR="00010139" w:rsidRDefault="00734BC7" w:rsidP="00010139">
      <w:pPr>
        <w:pStyle w:val="Heading2"/>
      </w:pPr>
      <w:bookmarkStart w:id="5" w:name="_Toc129006842"/>
      <w:r>
        <w:lastRenderedPageBreak/>
        <w:t>Graf</w:t>
      </w:r>
      <w:r w:rsidR="00A201B2">
        <w:t>y</w:t>
      </w:r>
      <w:bookmarkEnd w:id="5"/>
    </w:p>
    <w:p w14:paraId="3B911985" w14:textId="77777777" w:rsidR="0004743B" w:rsidRPr="0004743B" w:rsidRDefault="0004743B" w:rsidP="0004743B">
      <w:pPr>
        <w:jc w:val="center"/>
      </w:pPr>
      <w:r>
        <w:rPr>
          <w:noProof/>
        </w:rPr>
        <w:drawing>
          <wp:inline distT="0" distB="0" distL="0" distR="0" wp14:anchorId="331A2E5E" wp14:editId="0E719E33">
            <wp:extent cx="4641850" cy="2505808"/>
            <wp:effectExtent l="0" t="0" r="6350" b="8890"/>
            <wp:docPr id="14" name="Graf 14">
              <a:extLst xmlns:a="http://schemas.openxmlformats.org/drawingml/2006/main">
                <a:ext uri="{FF2B5EF4-FFF2-40B4-BE49-F238E27FC236}">
                  <a16:creationId xmlns:a16="http://schemas.microsoft.com/office/drawing/2014/main" id="{04C8A49A-85FF-46B8-B800-8B024EB24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88CE878" w14:textId="7EC799A9" w:rsidR="00116F0A" w:rsidRDefault="002831FC" w:rsidP="00D4730C">
      <w:pPr>
        <w:pStyle w:val="Caption"/>
      </w:pPr>
      <w:bookmarkStart w:id="6" w:name="_Toc129006853"/>
      <w:r>
        <w:t xml:space="preserve">Graf </w:t>
      </w:r>
      <w:r w:rsidR="00960705">
        <w:fldChar w:fldCharType="begin"/>
      </w:r>
      <w:r w:rsidR="00960705">
        <w:instrText xml:space="preserve"> STYLEREF 1 \s </w:instrText>
      </w:r>
      <w:r w:rsidR="00960705">
        <w:fldChar w:fldCharType="separate"/>
      </w:r>
      <w:r w:rsidR="00960705">
        <w:rPr>
          <w:noProof/>
        </w:rPr>
        <w:t>1</w:t>
      </w:r>
      <w:r w:rsidR="00960705">
        <w:rPr>
          <w:noProof/>
        </w:rPr>
        <w:fldChar w:fldCharType="end"/>
      </w:r>
      <w:r>
        <w:t>.</w:t>
      </w:r>
      <w:r w:rsidR="00960705">
        <w:fldChar w:fldCharType="begin"/>
      </w:r>
      <w:r w:rsidR="00960705">
        <w:instrText xml:space="preserve"> SEQ Graf \* ARABIC \s 1 </w:instrText>
      </w:r>
      <w:r w:rsidR="00960705">
        <w:fldChar w:fldCharType="separate"/>
      </w:r>
      <w:r w:rsidR="00960705">
        <w:rPr>
          <w:noProof/>
        </w:rPr>
        <w:t>1</w:t>
      </w:r>
      <w:r w:rsidR="00960705">
        <w:rPr>
          <w:noProof/>
        </w:rPr>
        <w:fldChar w:fldCharType="end"/>
      </w:r>
      <w:r>
        <w:t>: Ukázka grafu</w:t>
      </w:r>
      <w:bookmarkEnd w:id="6"/>
    </w:p>
    <w:p w14:paraId="60BF25AC" w14:textId="77777777" w:rsidR="00F45483" w:rsidRDefault="00F45483" w:rsidP="00116F0A">
      <w:r>
        <w:br w:type="page"/>
      </w:r>
    </w:p>
    <w:p w14:paraId="20152EC6" w14:textId="77777777" w:rsidR="00ED71F2" w:rsidRDefault="00ED71F2" w:rsidP="00036B4B">
      <w:pPr>
        <w:pStyle w:val="Heading2"/>
      </w:pPr>
      <w:bookmarkStart w:id="7" w:name="_Toc129006843"/>
      <w:r>
        <w:lastRenderedPageBreak/>
        <w:t>Zdrojové kódy</w:t>
      </w:r>
      <w:bookmarkEnd w:id="7"/>
    </w:p>
    <w:p w14:paraId="67B01BFF" w14:textId="77777777" w:rsidR="00E21550" w:rsidRDefault="00ED71F2" w:rsidP="00021989">
      <w:pPr>
        <w:pStyle w:val="PlainText"/>
      </w:pPr>
      <w:r>
        <w:t xml:space="preserve">    </w:t>
      </w:r>
    </w:p>
    <w:p w14:paraId="6A2EFD12" w14:textId="77777777" w:rsidR="009E352A" w:rsidRDefault="00E21550" w:rsidP="00021989">
      <w:pPr>
        <w:pStyle w:val="PlainText"/>
      </w:pPr>
      <w:r>
        <w:rPr>
          <w:color w:val="0000FF"/>
        </w:rPr>
        <w:t xml:space="preserve">    </w:t>
      </w:r>
      <w:r w:rsidR="00ED71F2">
        <w:rPr>
          <w:color w:val="0000FF"/>
        </w:rPr>
        <w:t>Set</w:t>
      </w:r>
      <w:r w:rsidR="00ED71F2">
        <w:t xml:space="preserve"> fso = </w:t>
      </w:r>
      <w:r w:rsidR="00ED71F2">
        <w:rPr>
          <w:color w:val="A31515"/>
        </w:rPr>
        <w:t>Nothing</w:t>
      </w:r>
      <w:r w:rsidR="00ED71F2">
        <w:br/>
        <w:t xml:space="preserve">    </w:t>
      </w:r>
      <w:r w:rsidR="00ED71F2">
        <w:rPr>
          <w:color w:val="0000FF"/>
        </w:rPr>
        <w:t>Set</w:t>
      </w:r>
      <w:r w:rsidR="00ED71F2">
        <w:t xml:space="preserve"> fso = </w:t>
      </w:r>
      <w:r w:rsidR="00ED71F2">
        <w:rPr>
          <w:color w:val="0000FF"/>
        </w:rPr>
        <w:t>CreateObject</w:t>
      </w:r>
      <w:r w:rsidR="00ED71F2">
        <w:t>(</w:t>
      </w:r>
      <w:r w:rsidR="00ED71F2">
        <w:rPr>
          <w:color w:val="A31515"/>
        </w:rPr>
        <w:t>"Scripting.FileSystemObject"</w:t>
      </w:r>
      <w:r w:rsidR="00ED71F2">
        <w:t>)</w:t>
      </w:r>
      <w:r w:rsidR="00ED71F2">
        <w:br/>
        <w:t xml:space="preserve">    </w:t>
      </w:r>
      <w:r w:rsidR="00ED71F2">
        <w:rPr>
          <w:color w:val="0000FF"/>
        </w:rPr>
        <w:t>Set</w:t>
      </w:r>
      <w:r w:rsidR="00ED71F2">
        <w:t xml:space="preserve"> FileToRead = fso.OpenTextFile(strTxtPath, 1)</w:t>
      </w:r>
      <w:r w:rsidR="00ED71F2">
        <w:br/>
        <w:t xml:space="preserve">    strText = FileToRead.ReadAll</w:t>
      </w:r>
      <w:r w:rsidR="00ED71F2">
        <w:br/>
        <w:t xml:space="preserve">    FileToRead.Close</w:t>
      </w:r>
      <w:r w:rsidR="00ED71F2">
        <w:br/>
        <w:t xml:space="preserve">    </w:t>
      </w:r>
      <w:r w:rsidR="00ED71F2">
        <w:br/>
        <w:t xml:space="preserve">    </w:t>
      </w:r>
      <w:r w:rsidR="00ED71F2">
        <w:rPr>
          <w:color w:val="008000"/>
        </w:rPr>
        <w:t>'get recipients</w:t>
      </w:r>
      <w:r w:rsidR="00ED71F2">
        <w:br/>
        <w:t xml:space="preserve">    strTO = </w:t>
      </w:r>
      <w:r w:rsidR="00ED71F2">
        <w:rPr>
          <w:color w:val="0000FF"/>
        </w:rPr>
        <w:t>Replace</w:t>
      </w:r>
      <w:r w:rsidR="00ED71F2">
        <w:t>(</w:t>
      </w:r>
      <w:r w:rsidR="00ED71F2">
        <w:rPr>
          <w:color w:val="0000FF"/>
        </w:rPr>
        <w:t>Split</w:t>
      </w:r>
      <w:r w:rsidR="00ED71F2">
        <w:t xml:space="preserve">(strText, </w:t>
      </w:r>
      <w:r w:rsidR="00ED71F2">
        <w:rPr>
          <w:color w:val="A31515"/>
        </w:rPr>
        <w:t>"TO"</w:t>
      </w:r>
      <w:r w:rsidR="00ED71F2">
        <w:t xml:space="preserve">)(1), vbLf, </w:t>
      </w:r>
      <w:r w:rsidR="00ED71F2">
        <w:rPr>
          <w:color w:val="A31515"/>
        </w:rPr>
        <w:t>""</w:t>
      </w:r>
      <w:r w:rsidR="00ED71F2">
        <w:t>)</w:t>
      </w:r>
      <w:r w:rsidR="00ED71F2">
        <w:br/>
        <w:t xml:space="preserve">    strCC = </w:t>
      </w:r>
      <w:r w:rsidR="00ED71F2">
        <w:rPr>
          <w:color w:val="0000FF"/>
        </w:rPr>
        <w:t>Replace</w:t>
      </w:r>
      <w:r w:rsidR="00ED71F2">
        <w:t>(</w:t>
      </w:r>
      <w:r w:rsidR="00ED71F2">
        <w:rPr>
          <w:color w:val="0000FF"/>
        </w:rPr>
        <w:t>Split</w:t>
      </w:r>
      <w:r w:rsidR="00ED71F2">
        <w:t xml:space="preserve">(strText, </w:t>
      </w:r>
      <w:r w:rsidR="00ED71F2">
        <w:rPr>
          <w:color w:val="A31515"/>
        </w:rPr>
        <w:t>"CC"</w:t>
      </w:r>
      <w:r w:rsidR="00ED71F2">
        <w:t xml:space="preserve">)(1), vbLf, </w:t>
      </w:r>
      <w:r w:rsidR="00ED71F2">
        <w:rPr>
          <w:color w:val="A31515"/>
        </w:rPr>
        <w:t>""</w:t>
      </w:r>
      <w:r w:rsidR="00ED71F2">
        <w:t>)</w:t>
      </w:r>
      <w:r w:rsidR="00ED71F2">
        <w:br/>
        <w:t xml:space="preserve">    strBCC = </w:t>
      </w:r>
      <w:r w:rsidR="00ED71F2">
        <w:rPr>
          <w:color w:val="0000FF"/>
        </w:rPr>
        <w:t>Replace</w:t>
      </w:r>
      <w:r w:rsidR="00ED71F2">
        <w:t>(</w:t>
      </w:r>
      <w:r w:rsidR="00ED71F2">
        <w:rPr>
          <w:color w:val="0000FF"/>
        </w:rPr>
        <w:t>Split</w:t>
      </w:r>
      <w:r w:rsidR="00ED71F2">
        <w:t xml:space="preserve">(strText, </w:t>
      </w:r>
      <w:r w:rsidR="00ED71F2">
        <w:rPr>
          <w:color w:val="A31515"/>
        </w:rPr>
        <w:t>"BCC"</w:t>
      </w:r>
      <w:r w:rsidR="00ED71F2">
        <w:t xml:space="preserve">)(1), vbLf, </w:t>
      </w:r>
      <w:r w:rsidR="00ED71F2">
        <w:rPr>
          <w:color w:val="A31515"/>
        </w:rPr>
        <w:t>""</w:t>
      </w:r>
      <w:r w:rsidR="00ED71F2">
        <w:t>)</w:t>
      </w:r>
    </w:p>
    <w:p w14:paraId="27AF89E9" w14:textId="77777777" w:rsidR="00021989" w:rsidRDefault="00021989" w:rsidP="00021989">
      <w:pPr>
        <w:pStyle w:val="PlainText"/>
      </w:pPr>
    </w:p>
    <w:p w14:paraId="144A787A" w14:textId="35E94CFA" w:rsidR="009437F0" w:rsidRPr="009437F0" w:rsidRDefault="002E5204" w:rsidP="009437F0">
      <w:pPr>
        <w:pStyle w:val="Caption"/>
      </w:pPr>
      <w:bookmarkStart w:id="8" w:name="_Toc129006855"/>
      <w:r>
        <w:t xml:space="preserve">Zdrojový kód </w:t>
      </w:r>
      <w:r w:rsidR="00960705">
        <w:fldChar w:fldCharType="begin"/>
      </w:r>
      <w:r w:rsidR="00960705">
        <w:instrText xml:space="preserve"> STYLEREF 1 \s </w:instrText>
      </w:r>
      <w:r w:rsidR="00960705">
        <w:fldChar w:fldCharType="separate"/>
      </w:r>
      <w:r w:rsidR="00960705">
        <w:rPr>
          <w:noProof/>
        </w:rPr>
        <w:t>1</w:t>
      </w:r>
      <w:r w:rsidR="00960705">
        <w:rPr>
          <w:noProof/>
        </w:rPr>
        <w:fldChar w:fldCharType="end"/>
      </w:r>
      <w:r>
        <w:t>.</w:t>
      </w:r>
      <w:r w:rsidR="00960705">
        <w:fldChar w:fldCharType="begin"/>
      </w:r>
      <w:r w:rsidR="00960705">
        <w:instrText xml:space="preserve"> SEQ Zdrojový_kód \* ARABIC \s 1 </w:instrText>
      </w:r>
      <w:r w:rsidR="00960705">
        <w:fldChar w:fldCharType="separate"/>
      </w:r>
      <w:r w:rsidR="00960705">
        <w:rPr>
          <w:noProof/>
        </w:rPr>
        <w:t>1</w:t>
      </w:r>
      <w:r w:rsidR="00960705">
        <w:rPr>
          <w:noProof/>
        </w:rPr>
        <w:fldChar w:fldCharType="end"/>
      </w:r>
      <w:r>
        <w:t>: Ukázka zdrojového kódu</w:t>
      </w:r>
      <w:bookmarkEnd w:id="8"/>
    </w:p>
    <w:p w14:paraId="07FCA914" w14:textId="77777777" w:rsidR="0083005C" w:rsidRPr="0083005C" w:rsidRDefault="00D2768D" w:rsidP="00D2768D">
      <w:pPr>
        <w:pStyle w:val="Heading2"/>
      </w:pPr>
      <w:bookmarkStart w:id="9" w:name="_Toc129006844"/>
      <w:r>
        <w:t>Citace</w:t>
      </w:r>
      <w:bookmarkEnd w:id="9"/>
    </w:p>
    <w:p w14:paraId="02EF260F" w14:textId="77777777" w:rsidR="00262612" w:rsidRDefault="00567C82" w:rsidP="00262612">
      <w:r>
        <w:t>Doporučená metoda:</w:t>
      </w:r>
      <w:r w:rsidR="00592C76">
        <w:t xml:space="preserve"> </w:t>
      </w:r>
      <w:r w:rsidR="00751C4F">
        <w:t>Word doplněk</w:t>
      </w:r>
      <w:r w:rsidR="00592C76">
        <w:t xml:space="preserve"> </w:t>
      </w:r>
      <w:r w:rsidR="00262612">
        <w:t>Citace PRO PLUS (ISO 690</w:t>
      </w:r>
      <w:r w:rsidR="00C70CAC">
        <w:t xml:space="preserve"> [číslování]</w:t>
      </w:r>
      <w:r w:rsidR="00262612">
        <w:t>)</w:t>
      </w:r>
      <w:r w:rsidR="002D23A8">
        <w:t xml:space="preserve"> – více v</w:t>
      </w:r>
      <w:r w:rsidR="005D4E85">
        <w:t> </w:t>
      </w:r>
      <w:r w:rsidR="002D23A8">
        <w:t>návodu</w:t>
      </w:r>
      <w:r w:rsidR="005D4E85">
        <w:t>.</w:t>
      </w:r>
    </w:p>
    <w:p w14:paraId="2B93ACFF" w14:textId="77777777" w:rsidR="003F4734" w:rsidRPr="004414E1" w:rsidRDefault="003F4734" w:rsidP="008537F5">
      <w:pPr>
        <w:pStyle w:val="Heading2"/>
      </w:pPr>
      <w:bookmarkStart w:id="10" w:name="_Toc129006845"/>
      <w:r>
        <w:t>Rovnice</w:t>
      </w:r>
      <w:bookmarkEnd w:id="1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5"/>
        <w:gridCol w:w="7619"/>
        <w:gridCol w:w="726"/>
      </w:tblGrid>
      <w:tr w:rsidR="003F4734" w14:paraId="4E055F77" w14:textId="77777777" w:rsidTr="007A63DC">
        <w:tc>
          <w:tcPr>
            <w:tcW w:w="400" w:type="pct"/>
          </w:tcPr>
          <w:p w14:paraId="5B60782C" w14:textId="77777777" w:rsidR="003F4734" w:rsidRDefault="003F4734" w:rsidP="007A63DC">
            <w:pPr>
              <w:jc w:val="left"/>
            </w:pPr>
          </w:p>
        </w:tc>
        <w:tc>
          <w:tcPr>
            <w:tcW w:w="4200" w:type="pct"/>
          </w:tcPr>
          <w:p w14:paraId="1EEF100B" w14:textId="77777777" w:rsidR="003F4734" w:rsidRDefault="003F4734" w:rsidP="007A63DC">
            <w:pPr>
              <w:keepNext/>
              <w:jc w:val="center"/>
            </w:pPr>
            <m:oMathPara>
              <m:oMath>
                <m:r>
                  <w:rPr>
                    <w:rFonts w:ascii="Cambria Math" w:hAnsi="Cambria Math"/>
                  </w:rPr>
                  <m:t>Rovnice</m:t>
                </m:r>
              </m:oMath>
            </m:oMathPara>
          </w:p>
        </w:tc>
        <w:tc>
          <w:tcPr>
            <w:tcW w:w="400" w:type="pct"/>
          </w:tcPr>
          <w:p w14:paraId="54474A97" w14:textId="5300A0EA" w:rsidR="003F4734" w:rsidRDefault="003F4734" w:rsidP="007A63DC">
            <w:pPr>
              <w:pStyle w:val="Caption"/>
              <w:jc w:val="right"/>
            </w:pPr>
            <w:bookmarkStart w:id="11" w:name="_Toc121274679"/>
            <w:bookmarkStart w:id="12" w:name="_Toc121274810"/>
            <w:r>
              <w:t>(</w:t>
            </w:r>
            <w:r w:rsidR="00960705">
              <w:fldChar w:fldCharType="begin"/>
            </w:r>
            <w:r w:rsidR="00960705">
              <w:instrText xml:space="preserve"> STYLEREF 1 \s </w:instrText>
            </w:r>
            <w:r w:rsidR="00960705">
              <w:fldChar w:fldCharType="separate"/>
            </w:r>
            <w:r w:rsidR="00960705">
              <w:rPr>
                <w:noProof/>
              </w:rPr>
              <w:t>1</w:t>
            </w:r>
            <w:r w:rsidR="00960705">
              <w:rPr>
                <w:noProof/>
              </w:rPr>
              <w:fldChar w:fldCharType="end"/>
            </w:r>
            <w:r w:rsidR="00093EBB">
              <w:t>.</w:t>
            </w:r>
            <w:r w:rsidR="00960705">
              <w:fldChar w:fldCharType="begin"/>
            </w:r>
            <w:r w:rsidR="00960705">
              <w:instrText xml:space="preserve"> SEQ Rovnice \* ARABIC \s 1 </w:instrText>
            </w:r>
            <w:r w:rsidR="00960705">
              <w:fldChar w:fldCharType="separate"/>
            </w:r>
            <w:r w:rsidR="00960705">
              <w:rPr>
                <w:noProof/>
              </w:rPr>
              <w:t>1</w:t>
            </w:r>
            <w:r w:rsidR="00960705">
              <w:rPr>
                <w:noProof/>
              </w:rPr>
              <w:fldChar w:fldCharType="end"/>
            </w:r>
            <w:r>
              <w:t>)</w:t>
            </w:r>
            <w:bookmarkEnd w:id="11"/>
            <w:bookmarkEnd w:id="12"/>
          </w:p>
        </w:tc>
      </w:tr>
    </w:tbl>
    <w:p w14:paraId="3F2C458D" w14:textId="77777777" w:rsidR="00FE1D63" w:rsidRDefault="00FE1D63" w:rsidP="00403993">
      <w:pPr>
        <w:pStyle w:val="Caption"/>
        <w:jc w:val="both"/>
      </w:pPr>
    </w:p>
    <w:p w14:paraId="20750C97" w14:textId="77777777" w:rsidR="007A63DC" w:rsidRDefault="007A63DC" w:rsidP="004124BD"/>
    <w:p w14:paraId="4570B294" w14:textId="77777777" w:rsidR="004D1E05" w:rsidRDefault="004D1E05" w:rsidP="004124BD">
      <w:r>
        <w:br w:type="page"/>
      </w:r>
    </w:p>
    <w:p w14:paraId="0F7FBAAD" w14:textId="77777777" w:rsidR="00420261" w:rsidRDefault="00420261" w:rsidP="00420261">
      <w:pPr>
        <w:pStyle w:val="Heading4"/>
      </w:pPr>
      <w:bookmarkStart w:id="13" w:name="_Toc129006846"/>
      <w:r>
        <w:lastRenderedPageBreak/>
        <w:t>Praktická část</w:t>
      </w:r>
      <w:bookmarkEnd w:id="13"/>
    </w:p>
    <w:p w14:paraId="32292955" w14:textId="77777777" w:rsidR="00420261" w:rsidRDefault="00420261" w:rsidP="00420261"/>
    <w:p w14:paraId="70237B57" w14:textId="77777777" w:rsidR="000759FD" w:rsidRDefault="000759FD" w:rsidP="00F371F7">
      <w:r>
        <w:br w:type="page"/>
      </w:r>
    </w:p>
    <w:p w14:paraId="1C3FB42A" w14:textId="77777777" w:rsidR="00991EA5" w:rsidRDefault="00A42F45" w:rsidP="00A42F45">
      <w:pPr>
        <w:pStyle w:val="Heading4"/>
      </w:pPr>
      <w:bookmarkStart w:id="14" w:name="_Toc129006847"/>
      <w:r>
        <w:lastRenderedPageBreak/>
        <w:t>Závěr</w:t>
      </w:r>
      <w:bookmarkEnd w:id="14"/>
    </w:p>
    <w:p w14:paraId="52EF76F7" w14:textId="77777777" w:rsidR="00DF19C8" w:rsidRDefault="00DF19C8" w:rsidP="00991EA5"/>
    <w:p w14:paraId="47B3B50D" w14:textId="77777777" w:rsidR="00F24204" w:rsidRPr="00F7649F" w:rsidRDefault="00420261" w:rsidP="00991EA5">
      <w:r>
        <w:br w:type="page"/>
      </w:r>
    </w:p>
    <w:bookmarkStart w:id="15" w:name="_Toc129006848" w:displacedByCustomXml="next"/>
    <w:sdt>
      <w:sdtPr>
        <w:rPr>
          <w:rFonts w:ascii="Times New Roman" w:eastAsiaTheme="minorHAnsi" w:hAnsi="Times New Roman" w:cstheme="minorBidi"/>
          <w:b w:val="0"/>
          <w:color w:val="auto"/>
          <w:kern w:val="0"/>
          <w:sz w:val="24"/>
          <w:szCs w:val="22"/>
        </w:rPr>
        <w:id w:val="-1348710531"/>
        <w:docPartObj>
          <w:docPartGallery w:val="Bibliographies"/>
          <w:docPartUnique/>
        </w:docPartObj>
      </w:sdtPr>
      <w:sdtContent>
        <w:p w14:paraId="54358CF6" w14:textId="77777777" w:rsidR="009224AF" w:rsidRDefault="009224AF" w:rsidP="009224AF">
          <w:pPr>
            <w:pStyle w:val="Heading4"/>
          </w:pPr>
          <w:r>
            <w:t>Použitá literatura</w:t>
          </w:r>
          <w:bookmarkEnd w:id="15"/>
        </w:p>
        <w:p w14:paraId="2F8F3A78" w14:textId="77777777" w:rsidR="00221095" w:rsidRPr="00221095" w:rsidRDefault="00221095" w:rsidP="00221095"/>
        <w:sdt>
          <w:sdtPr>
            <w:id w:val="111145805"/>
            <w:bibliography/>
          </w:sdtPr>
          <w:sdtEndPr>
            <w:rPr>
              <w:szCs w:val="22"/>
            </w:rPr>
          </w:sdtEndPr>
          <w:sdtContent>
            <w:p w14:paraId="2B1F682A" w14:textId="77777777" w:rsidR="00221095" w:rsidRDefault="00221095" w:rsidP="00221095">
              <w:pPr>
                <w:pStyle w:val="ListParagraph"/>
                <w:numPr>
                  <w:ilvl w:val="0"/>
                  <w:numId w:val="10"/>
                </w:numPr>
                <w:ind w:left="357" w:hanging="357"/>
              </w:pPr>
              <w:r w:rsidRPr="00221095">
                <w:t>MALACARA, Daniel (ed.). </w:t>
              </w:r>
              <w:r w:rsidRPr="00221095">
                <w:rPr>
                  <w:i/>
                  <w:iCs/>
                </w:rPr>
                <w:t>Optical shop testing</w:t>
              </w:r>
              <w:r w:rsidRPr="00221095">
                <w:t>. 3rd ed. Wiley series in pure and applied optics. Hoboken, N.J.: John Wiley, 2007. ISBN 978-0-471-48404-2.</w:t>
              </w:r>
            </w:p>
            <w:p w14:paraId="15499408" w14:textId="77777777" w:rsidR="00221095" w:rsidRDefault="00221095" w:rsidP="00221095"/>
            <w:p w14:paraId="0815C8FA" w14:textId="77777777" w:rsidR="00221095" w:rsidRDefault="00221095" w:rsidP="00221095"/>
            <w:p w14:paraId="63E202BF" w14:textId="2EFBAC82" w:rsidR="00221095" w:rsidRDefault="00000000" w:rsidP="00221095"/>
          </w:sdtContent>
        </w:sdt>
        <w:p w14:paraId="256DA005" w14:textId="24C2E543" w:rsidR="009224AF" w:rsidRDefault="00000000" w:rsidP="00221095">
          <w:pPr>
            <w:ind w:left="360" w:hanging="360"/>
          </w:pPr>
        </w:p>
      </w:sdtContent>
    </w:sdt>
    <w:p w14:paraId="79A0B3CF" w14:textId="77777777" w:rsidR="00F371F7" w:rsidRDefault="00F371F7"/>
    <w:p w14:paraId="251EFDCB" w14:textId="77777777" w:rsidR="00F371F7" w:rsidRDefault="00F371F7" w:rsidP="00DA64AE">
      <w:r>
        <w:br w:type="page"/>
      </w:r>
    </w:p>
    <w:p w14:paraId="30FB164F" w14:textId="77777777" w:rsidR="007046DC" w:rsidRPr="00C42E3C" w:rsidRDefault="00DE6164" w:rsidP="006346CA">
      <w:pPr>
        <w:pStyle w:val="Heading4"/>
        <w:rPr>
          <w:rStyle w:val="Heading4Char"/>
        </w:rPr>
      </w:pPr>
      <w:bookmarkStart w:id="16" w:name="_Toc129006849"/>
      <w:r>
        <w:lastRenderedPageBreak/>
        <w:t>Přílohy</w:t>
      </w:r>
      <w:bookmarkEnd w:id="16"/>
    </w:p>
    <w:p w14:paraId="2B93AC11" w14:textId="77777777" w:rsidR="00AA4A13" w:rsidRDefault="00786B95" w:rsidP="00C92EAC">
      <w:pPr>
        <w:pStyle w:val="Heading5"/>
      </w:pPr>
      <w:bookmarkStart w:id="17" w:name="_Toc129006850"/>
      <w:r>
        <w:t>Příloha</w:t>
      </w:r>
      <w:bookmarkEnd w:id="17"/>
    </w:p>
    <w:p w14:paraId="5B3CDA12" w14:textId="77777777" w:rsidR="006346CA" w:rsidRPr="006346CA" w:rsidRDefault="007603F0" w:rsidP="00834B08">
      <w:pPr>
        <w:pStyle w:val="Heading6"/>
      </w:pPr>
      <w:bookmarkStart w:id="18" w:name="_Toc129006851"/>
      <w:r>
        <w:t>Dílčí část přílohy</w:t>
      </w:r>
      <w:bookmarkEnd w:id="18"/>
    </w:p>
    <w:sectPr w:rsidR="006346CA" w:rsidRPr="006346CA" w:rsidSect="00A91C69">
      <w:footerReference w:type="even" r:id="rId18"/>
      <w:footerReference w:type="default" r:id="rId19"/>
      <w:pgSz w:w="11906" w:h="16838"/>
      <w:pgMar w:top="1247" w:right="1418" w:bottom="1134" w:left="1418" w:header="794"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DA59D" w14:textId="77777777" w:rsidR="00D56890" w:rsidRDefault="00D56890" w:rsidP="00CE7191">
      <w:r>
        <w:separator/>
      </w:r>
    </w:p>
    <w:p w14:paraId="07675639" w14:textId="77777777" w:rsidR="00D56890" w:rsidRDefault="00D56890"/>
  </w:endnote>
  <w:endnote w:type="continuationSeparator" w:id="0">
    <w:p w14:paraId="5F7A3368" w14:textId="77777777" w:rsidR="00D56890" w:rsidRDefault="00D56890" w:rsidP="00CE7191">
      <w:r>
        <w:continuationSeparator/>
      </w:r>
    </w:p>
    <w:p w14:paraId="6E1300BC" w14:textId="77777777" w:rsidR="00D56890" w:rsidRDefault="00D568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embedRegular r:id="rId1" w:fontKey="{0EB39600-E184-46BB-8FCD-3D4A8BDC3928}"/>
    <w:embedBold r:id="rId2" w:fontKey="{BD2993C6-E32D-47C8-82C3-26C365060D0E}"/>
    <w:embedItalic r:id="rId3" w:fontKey="{7C133D56-2C74-49DC-A47F-D6AE68700A55}"/>
  </w:font>
  <w:font w:name="Inter">
    <w:altName w:val="Calibri"/>
    <w:charset w:val="EE"/>
    <w:family w:val="auto"/>
    <w:pitch w:val="variable"/>
    <w:sig w:usb0="E0000AFF" w:usb1="5200A1FF" w:usb2="00000021" w:usb3="00000000" w:csb0="0000019F" w:csb1="00000000"/>
  </w:font>
  <w:font w:name="Arial Unicode MS">
    <w:panose1 w:val="020B0604020202020204"/>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embedRegular r:id="rId4" w:fontKey="{3602E3FF-12A6-4C83-9784-90C5D170BD2A}"/>
  </w:font>
  <w:font w:name="Segoe UI">
    <w:panose1 w:val="020B0502040204020203"/>
    <w:charset w:val="EE"/>
    <w:family w:val="swiss"/>
    <w:pitch w:val="variable"/>
    <w:sig w:usb0="E4002EFF" w:usb1="C000E47F" w:usb2="00000009" w:usb3="00000000" w:csb0="000001FF" w:csb1="00000000"/>
    <w:embedRegular r:id="rId5" w:fontKey="{50784090-E70A-46E9-A306-A6E9D2D334F4}"/>
  </w:font>
  <w:font w:name="Consolas">
    <w:panose1 w:val="020B0609020204030204"/>
    <w:charset w:val="EE"/>
    <w:family w:val="modern"/>
    <w:pitch w:val="fixed"/>
    <w:sig w:usb0="E00006FF" w:usb1="0000FCFF" w:usb2="00000001" w:usb3="00000000" w:csb0="0000019F" w:csb1="00000000"/>
    <w:embedRegular r:id="rId6" w:fontKey="{7D64CBAD-8B28-4000-AA83-47102D543B0A}"/>
  </w:font>
  <w:font w:name="Cambria Math">
    <w:panose1 w:val="02040503050406030204"/>
    <w:charset w:val="EE"/>
    <w:family w:val="roman"/>
    <w:pitch w:val="variable"/>
    <w:sig w:usb0="E00006FF" w:usb1="420024FF" w:usb2="02000000" w:usb3="00000000" w:csb0="0000019F" w:csb1="00000000"/>
    <w:embedItalic r:id="rId7" w:fontKey="{0DE3A806-025A-4D4C-81EA-F8035D2DF099}"/>
  </w:font>
  <w:font w:name="Calibri Light">
    <w:panose1 w:val="020F0302020204030204"/>
    <w:charset w:val="EE"/>
    <w:family w:val="swiss"/>
    <w:pitch w:val="variable"/>
    <w:sig w:usb0="E4002EFF" w:usb1="C000247B" w:usb2="00000009" w:usb3="00000000" w:csb0="000001FF" w:csb1="00000000"/>
    <w:embedRegular r:id="rId8" w:fontKey="{ED40A667-C3BF-42F0-BDBA-3435C78B65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2BE35" w14:textId="77777777" w:rsidR="00E158E4" w:rsidRDefault="00E158E4" w:rsidP="00CE71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F331" w14:textId="77777777" w:rsidR="00E158E4" w:rsidRDefault="00E158E4" w:rsidP="00CE7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635967"/>
      <w:docPartObj>
        <w:docPartGallery w:val="Page Numbers (Bottom of Page)"/>
        <w:docPartUnique/>
      </w:docPartObj>
    </w:sdtPr>
    <w:sdtContent>
      <w:p w14:paraId="3478881D" w14:textId="77777777" w:rsidR="00040969" w:rsidRDefault="007B305C" w:rsidP="00A972BD">
        <w:pPr>
          <w:pStyle w:val="Foo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848761"/>
      <w:docPartObj>
        <w:docPartGallery w:val="Page Numbers (Bottom of Page)"/>
        <w:docPartUnique/>
      </w:docPartObj>
    </w:sdtPr>
    <w:sdtContent>
      <w:p w14:paraId="24E82584" w14:textId="77777777" w:rsidR="00040969" w:rsidRDefault="00C23CC7" w:rsidP="008101BA">
        <w:pPr>
          <w:pStyle w:val="Foo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26E0D" w14:textId="77777777" w:rsidR="00D56890" w:rsidRDefault="00D56890" w:rsidP="00CE7191">
      <w:r>
        <w:separator/>
      </w:r>
    </w:p>
    <w:p w14:paraId="2EC4BFB7" w14:textId="77777777" w:rsidR="00D56890" w:rsidRDefault="00D56890"/>
  </w:footnote>
  <w:footnote w:type="continuationSeparator" w:id="0">
    <w:p w14:paraId="6CF1E817" w14:textId="77777777" w:rsidR="00D56890" w:rsidRDefault="00D56890" w:rsidP="00CE7191">
      <w:r>
        <w:continuationSeparator/>
      </w:r>
    </w:p>
    <w:p w14:paraId="1761A0B6" w14:textId="77777777" w:rsidR="00D56890" w:rsidRDefault="00D568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62A0" w14:textId="77777777" w:rsidR="00DF5B7B" w:rsidRDefault="00DF5B7B" w:rsidP="00E008B6">
    <w:pPr>
      <w:pStyle w:val="Header"/>
    </w:pPr>
  </w:p>
  <w:p w14:paraId="76221FC3" w14:textId="2096B744" w:rsidR="00E008B6" w:rsidRDefault="001549C3" w:rsidP="00E008B6">
    <w:pPr>
      <w:pStyle w:val="Header"/>
    </w:pPr>
    <w:r>
      <w:rPr>
        <w:noProof/>
      </w:rPr>
      <mc:AlternateContent>
        <mc:Choice Requires="wpg">
          <w:drawing>
            <wp:anchor distT="0" distB="0" distL="114300" distR="114300" simplePos="0" relativeHeight="251661312" behindDoc="0" locked="0" layoutInCell="1" allowOverlap="1" wp14:anchorId="779CF65E" wp14:editId="5BA47639">
              <wp:simplePos x="0" y="0"/>
              <wp:positionH relativeFrom="margin">
                <wp:posOffset>-3615</wp:posOffset>
              </wp:positionH>
              <wp:positionV relativeFrom="page">
                <wp:posOffset>650631</wp:posOffset>
              </wp:positionV>
              <wp:extent cx="5752465" cy="863600"/>
              <wp:effectExtent l="0" t="0" r="635" b="0"/>
              <wp:wrapSquare wrapText="bothSides"/>
              <wp:docPr id="6" name="Skupina 6"/>
              <wp:cNvGraphicFramePr/>
              <a:graphic xmlns:a="http://schemas.openxmlformats.org/drawingml/2006/main">
                <a:graphicData uri="http://schemas.microsoft.com/office/word/2010/wordprocessingGroup">
                  <wpg:wgp>
                    <wpg:cNvGrpSpPr/>
                    <wpg:grpSpPr>
                      <a:xfrm>
                        <a:off x="0" y="0"/>
                        <a:ext cx="5750871" cy="863599"/>
                        <a:chOff x="3485" y="0"/>
                        <a:chExt cx="5747924" cy="863482"/>
                      </a:xfrm>
                    </wpg:grpSpPr>
                    <pic:pic xmlns:pic="http://schemas.openxmlformats.org/drawingml/2006/picture">
                      <pic:nvPicPr>
                        <pic:cNvPr id="8" name="Obrázek 8"/>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3485" y="0"/>
                          <a:ext cx="3067064" cy="539750"/>
                        </a:xfrm>
                        <a:prstGeom prst="rect">
                          <a:avLst/>
                        </a:prstGeom>
                      </pic:spPr>
                    </pic:pic>
                    <pic:pic xmlns:pic="http://schemas.openxmlformats.org/drawingml/2006/picture">
                      <pic:nvPicPr>
                        <pic:cNvPr id="9" name="Obrázek 9"/>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4888368" y="116"/>
                          <a:ext cx="863041" cy="86336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D5538A8" id="Skupina 6" o:spid="_x0000_s1026" style="position:absolute;margin-left:-.3pt;margin-top:51.25pt;width:452.95pt;height:68pt;z-index:251661312;mso-position-horizontal-relative:margin;mso-position-vertical-relative:page;mso-width-relative:margin;mso-height-relative:margin" coordorigin="34" coordsize="57479,863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8" o:spid="_x0000_s1027" type="#_x0000_t75" style="position:absolute;left:34;width:30671;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">
                <v:imagedata r:id="rId5" o:title=""/>
              </v:shape>
              <v:shape id="Obrázek 9" o:spid="_x0000_s1028" type="#_x0000_t75" style="position:absolute;left:48883;top:1;width:8631;height: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">
                <v:imagedata r:id="rId6" o:title=""/>
              </v:shape>
              <w10:wrap type="square"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5383A" w14:textId="77777777" w:rsidR="00DF5B7B" w:rsidRDefault="00DF5B7B" w:rsidP="00DF5B7B">
    <w:pPr>
      <w:pStyle w:val="Header"/>
      <w:jc w:val="both"/>
    </w:pPr>
  </w:p>
  <w:p w14:paraId="455E836E" w14:textId="77777777" w:rsidR="00DF5B7B" w:rsidRDefault="00DF5B7B" w:rsidP="00DF5B7B">
    <w:pPr>
      <w:pStyle w:val="Header"/>
      <w:jc w:val="both"/>
    </w:pPr>
  </w:p>
  <w:p w14:paraId="5417BBF3" w14:textId="77777777" w:rsidR="00DF5B7B" w:rsidRDefault="00DF5B7B" w:rsidP="00DF5B7B">
    <w:pPr>
      <w:pStyle w:val="Header"/>
      <w:jc w:val="both"/>
    </w:pPr>
  </w:p>
  <w:p w14:paraId="4A31FB3D" w14:textId="77777777" w:rsidR="00DF5B7B" w:rsidRDefault="00DF5B7B" w:rsidP="00DF5B7B">
    <w:pPr>
      <w:pStyle w:val="Header"/>
      <w:jc w:val="both"/>
    </w:pPr>
  </w:p>
  <w:p w14:paraId="439FB624" w14:textId="28086C5B" w:rsidR="0096345C" w:rsidRDefault="000839EA" w:rsidP="00DF5B7B">
    <w:pPr>
      <w:pStyle w:val="Header"/>
      <w:jc w:val="both"/>
    </w:pPr>
    <w:r>
      <w:rPr>
        <w:noProof/>
      </w:rPr>
      <mc:AlternateContent>
        <mc:Choice Requires="wpg">
          <w:drawing>
            <wp:anchor distT="0" distB="0" distL="114300" distR="114300" simplePos="0" relativeHeight="251659264" behindDoc="0" locked="0" layoutInCell="1" allowOverlap="1" wp14:anchorId="4F584F22" wp14:editId="09E0B0CF">
              <wp:simplePos x="0" y="0"/>
              <wp:positionH relativeFrom="margin">
                <wp:posOffset>-3615</wp:posOffset>
              </wp:positionH>
              <wp:positionV relativeFrom="page">
                <wp:posOffset>650630</wp:posOffset>
              </wp:positionV>
              <wp:extent cx="5752001" cy="864000"/>
              <wp:effectExtent l="0" t="0" r="1270" b="0"/>
              <wp:wrapSquare wrapText="bothSides"/>
              <wp:docPr id="7" name="Skupina 7"/>
              <wp:cNvGraphicFramePr/>
              <a:graphic xmlns:a="http://schemas.openxmlformats.org/drawingml/2006/main">
                <a:graphicData uri="http://schemas.microsoft.com/office/word/2010/wordprocessingGroup">
                  <wpg:wgp>
                    <wpg:cNvGrpSpPr/>
                    <wpg:grpSpPr>
                      <a:xfrm>
                        <a:off x="0" y="0"/>
                        <a:ext cx="5752001" cy="864000"/>
                        <a:chOff x="2866" y="0"/>
                        <a:chExt cx="5748718" cy="863483"/>
                      </a:xfrm>
                    </wpg:grpSpPr>
                    <pic:pic xmlns:pic="http://schemas.openxmlformats.org/drawingml/2006/picture">
                      <pic:nvPicPr>
                        <pic:cNvPr id="1" name="Obrázek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2866" y="0"/>
                          <a:ext cx="3068305" cy="539750"/>
                        </a:xfrm>
                        <a:prstGeom prst="rect">
                          <a:avLst/>
                        </a:prstGeom>
                      </pic:spPr>
                    </pic:pic>
                    <pic:pic xmlns:pic="http://schemas.openxmlformats.org/drawingml/2006/picture">
                      <pic:nvPicPr>
                        <pic:cNvPr id="2" name="Obrázek 2"/>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4888193" y="116"/>
                          <a:ext cx="863391" cy="86336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1C56354" id="Skupina 7" o:spid="_x0000_s1026" style="position:absolute;margin-left:-.3pt;margin-top:51.25pt;width:452.9pt;height:68.05pt;z-index:251659264;mso-position-horizontal-relative:margin;mso-position-vertical-relative:page;mso-width-relative:margin;mso-height-relative:margin" coordorigin="28" coordsize="57487,863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1" o:spid="_x0000_s1027" type="#_x0000_t75" style="position:absolute;left:28;width:30683;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">
                <v:imagedata r:id="rId5" o:title=""/>
              </v:shape>
              <v:shape id="Obrázek 2" o:spid="_x0000_s1028" type="#_x0000_t75" style="position:absolute;left:48881;top:1;width:8634;height: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">
                <v:imagedata r:id="rId6" o:title=""/>
              </v:shape>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E3EC" w14:textId="77777777" w:rsidR="003944C3" w:rsidRDefault="003944C3" w:rsidP="00CE71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D4BF" w14:textId="77777777" w:rsidR="00ED2F69" w:rsidRDefault="00ED2F69" w:rsidP="00CE7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030"/>
    <w:multiLevelType w:val="multilevel"/>
    <w:tmpl w:val="0D48FB5A"/>
    <w:numStyleLink w:val="Plohy"/>
  </w:abstractNum>
  <w:abstractNum w:abstractNumId="1" w15:restartNumberingAfterBreak="0">
    <w:nsid w:val="0EC719A3"/>
    <w:multiLevelType w:val="hybridMultilevel"/>
    <w:tmpl w:val="59F4574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C2D1EE7"/>
    <w:multiLevelType w:val="hybridMultilevel"/>
    <w:tmpl w:val="8AFA36FA"/>
    <w:lvl w:ilvl="0" w:tplc="2204466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2719209C"/>
    <w:multiLevelType w:val="hybridMultilevel"/>
    <w:tmpl w:val="68C00542"/>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 w15:restartNumberingAfterBreak="0">
    <w:nsid w:val="2A303E3F"/>
    <w:multiLevelType w:val="multilevel"/>
    <w:tmpl w:val="39166986"/>
    <w:styleLink w:val="slovannadpisy"/>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754" w:hanging="754"/>
      </w:pPr>
      <w:rPr>
        <w:rFonts w:hint="default"/>
      </w:rPr>
    </w:lvl>
    <w:lvl w:ilvl="2">
      <w:start w:val="1"/>
      <w:numFmt w:val="decimal"/>
      <w:pStyle w:val="Heading3"/>
      <w:lvlText w:val="%1.%2.%3"/>
      <w:lvlJc w:val="left"/>
      <w:pPr>
        <w:ind w:left="1021" w:hanging="1021"/>
      </w:pPr>
      <w:rPr>
        <w:rFonts w:hint="default"/>
      </w:rPr>
    </w:lvl>
    <w:lvl w:ilvl="3">
      <w:start w:val="1"/>
      <w:numFmt w:val="bullet"/>
      <w:lvlText w:val=""/>
      <w:lvlJc w:val="left"/>
      <w:pPr>
        <w:ind w:left="567" w:hanging="567"/>
      </w:pPr>
      <w:rPr>
        <w:rFonts w:ascii="Symbol" w:hAnsi="Symbol" w:hint="default"/>
        <w:color w:val="auto"/>
      </w:rPr>
    </w:lvl>
    <w:lvl w:ilvl="4">
      <w:start w:val="1"/>
      <w:numFmt w:val="bullet"/>
      <w:lvlText w:val=""/>
      <w:lvlJc w:val="left"/>
      <w:pPr>
        <w:ind w:left="567" w:hanging="567"/>
      </w:pPr>
      <w:rPr>
        <w:rFonts w:ascii="Symbol" w:hAnsi="Symbol" w:hint="default"/>
        <w:color w:val="auto"/>
      </w:rPr>
    </w:lvl>
    <w:lvl w:ilvl="5">
      <w:start w:val="1"/>
      <w:numFmt w:val="bullet"/>
      <w:lvlText w:val=""/>
      <w:lvlJc w:val="left"/>
      <w:pPr>
        <w:ind w:left="567" w:hanging="567"/>
      </w:pPr>
      <w:rPr>
        <w:rFonts w:ascii="Symbol" w:hAnsi="Symbol" w:hint="default"/>
        <w:color w:val="auto"/>
      </w:rPr>
    </w:lvl>
    <w:lvl w:ilvl="6">
      <w:start w:val="1"/>
      <w:numFmt w:val="bullet"/>
      <w:lvlText w:val=""/>
      <w:lvlJc w:val="left"/>
      <w:pPr>
        <w:ind w:left="567" w:hanging="567"/>
      </w:pPr>
      <w:rPr>
        <w:rFonts w:ascii="Symbol" w:hAnsi="Symbol" w:hint="default"/>
        <w:color w:val="auto"/>
      </w:rPr>
    </w:lvl>
    <w:lvl w:ilvl="7">
      <w:start w:val="1"/>
      <w:numFmt w:val="bullet"/>
      <w:lvlText w:val=""/>
      <w:lvlJc w:val="left"/>
      <w:pPr>
        <w:ind w:left="567" w:hanging="567"/>
      </w:pPr>
      <w:rPr>
        <w:rFonts w:ascii="Symbol" w:hAnsi="Symbol" w:hint="default"/>
        <w:color w:val="auto"/>
      </w:rPr>
    </w:lvl>
    <w:lvl w:ilvl="8">
      <w:start w:val="1"/>
      <w:numFmt w:val="bullet"/>
      <w:lvlText w:val=""/>
      <w:lvlJc w:val="left"/>
      <w:pPr>
        <w:ind w:left="567" w:hanging="567"/>
      </w:pPr>
      <w:rPr>
        <w:rFonts w:ascii="Symbol" w:hAnsi="Symbol" w:hint="default"/>
        <w:color w:val="auto"/>
      </w:rPr>
    </w:lvl>
  </w:abstractNum>
  <w:abstractNum w:abstractNumId="5" w15:restartNumberingAfterBreak="0">
    <w:nsid w:val="30BA1A51"/>
    <w:multiLevelType w:val="multilevel"/>
    <w:tmpl w:val="39166986"/>
    <w:numStyleLink w:val="slovannadpisy"/>
  </w:abstractNum>
  <w:abstractNum w:abstractNumId="6" w15:restartNumberingAfterBreak="0">
    <w:nsid w:val="3B6C69A9"/>
    <w:multiLevelType w:val="multilevel"/>
    <w:tmpl w:val="0D48FB5A"/>
    <w:styleLink w:val="Plohy"/>
    <w:lvl w:ilvl="0">
      <w:start w:val="1"/>
      <w:numFmt w:val="upperLetter"/>
      <w:pStyle w:val="Heading5"/>
      <w:lvlText w:val="%1"/>
      <w:lvlJc w:val="left"/>
      <w:pPr>
        <w:ind w:left="567" w:hanging="567"/>
      </w:pPr>
      <w:rPr>
        <w:rFonts w:hint="default"/>
      </w:rPr>
    </w:lvl>
    <w:lvl w:ilvl="1">
      <w:start w:val="1"/>
      <w:numFmt w:val="decimal"/>
      <w:pStyle w:val="Heading6"/>
      <w:lvlText w:val="%1.%2"/>
      <w:lvlJc w:val="left"/>
      <w:pPr>
        <w:ind w:left="754" w:hanging="754"/>
      </w:pPr>
      <w:rPr>
        <w:rFonts w:hint="default"/>
        <w:color w:val="auto"/>
      </w:rPr>
    </w:lvl>
    <w:lvl w:ilvl="2">
      <w:start w:val="1"/>
      <w:numFmt w:val="bullet"/>
      <w:lvlText w:val=""/>
      <w:lvlJc w:val="left"/>
      <w:pPr>
        <w:ind w:left="567" w:hanging="567"/>
      </w:pPr>
      <w:rPr>
        <w:rFonts w:ascii="Symbol" w:hAnsi="Symbol" w:hint="default"/>
        <w:color w:val="auto"/>
      </w:rPr>
    </w:lvl>
    <w:lvl w:ilvl="3">
      <w:start w:val="1"/>
      <w:numFmt w:val="bullet"/>
      <w:lvlText w:val=""/>
      <w:lvlJc w:val="left"/>
      <w:pPr>
        <w:ind w:left="567" w:hanging="567"/>
      </w:pPr>
      <w:rPr>
        <w:rFonts w:ascii="Symbol" w:hAnsi="Symbol" w:hint="default"/>
        <w:color w:val="auto"/>
      </w:rPr>
    </w:lvl>
    <w:lvl w:ilvl="4">
      <w:start w:val="1"/>
      <w:numFmt w:val="bullet"/>
      <w:lvlText w:val=""/>
      <w:lvlJc w:val="left"/>
      <w:pPr>
        <w:ind w:left="567" w:hanging="567"/>
      </w:pPr>
      <w:rPr>
        <w:rFonts w:ascii="Symbol" w:hAnsi="Symbol" w:hint="default"/>
        <w:color w:val="auto"/>
      </w:rPr>
    </w:lvl>
    <w:lvl w:ilvl="5">
      <w:start w:val="1"/>
      <w:numFmt w:val="bullet"/>
      <w:lvlText w:val=""/>
      <w:lvlJc w:val="left"/>
      <w:pPr>
        <w:ind w:left="567" w:hanging="567"/>
      </w:pPr>
      <w:rPr>
        <w:rFonts w:ascii="Symbol" w:hAnsi="Symbol" w:hint="default"/>
        <w:color w:val="auto"/>
      </w:rPr>
    </w:lvl>
    <w:lvl w:ilvl="6">
      <w:start w:val="1"/>
      <w:numFmt w:val="bullet"/>
      <w:lvlText w:val=""/>
      <w:lvlJc w:val="left"/>
      <w:pPr>
        <w:ind w:left="567" w:hanging="567"/>
      </w:pPr>
      <w:rPr>
        <w:rFonts w:ascii="Symbol" w:hAnsi="Symbol" w:hint="default"/>
        <w:color w:val="auto"/>
      </w:rPr>
    </w:lvl>
    <w:lvl w:ilvl="7">
      <w:start w:val="1"/>
      <w:numFmt w:val="bullet"/>
      <w:lvlText w:val=""/>
      <w:lvlJc w:val="left"/>
      <w:pPr>
        <w:ind w:left="567" w:hanging="567"/>
      </w:pPr>
      <w:rPr>
        <w:rFonts w:ascii="Symbol" w:hAnsi="Symbol" w:hint="default"/>
        <w:color w:val="auto"/>
      </w:rPr>
    </w:lvl>
    <w:lvl w:ilvl="8">
      <w:start w:val="1"/>
      <w:numFmt w:val="bullet"/>
      <w:lvlText w:val=""/>
      <w:lvlJc w:val="left"/>
      <w:pPr>
        <w:ind w:left="567" w:hanging="567"/>
      </w:pPr>
      <w:rPr>
        <w:rFonts w:ascii="Symbol" w:hAnsi="Symbol" w:hint="default"/>
        <w:color w:val="auto"/>
      </w:rPr>
    </w:lvl>
  </w:abstractNum>
  <w:abstractNum w:abstractNumId="7" w15:restartNumberingAfterBreak="0">
    <w:nsid w:val="3C612603"/>
    <w:multiLevelType w:val="hybridMultilevel"/>
    <w:tmpl w:val="1D302D70"/>
    <w:lvl w:ilvl="0" w:tplc="0405000F">
      <w:start w:val="1"/>
      <w:numFmt w:val="decimal"/>
      <w:pStyle w:val="ListParagraph"/>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8" w15:restartNumberingAfterBreak="0">
    <w:nsid w:val="5C1308CB"/>
    <w:multiLevelType w:val="multilevel"/>
    <w:tmpl w:val="0D48FB5A"/>
    <w:numStyleLink w:val="Plohy"/>
  </w:abstractNum>
  <w:abstractNum w:abstractNumId="9" w15:restartNumberingAfterBreak="0">
    <w:nsid w:val="75CE291A"/>
    <w:multiLevelType w:val="multilevel"/>
    <w:tmpl w:val="8660BA9A"/>
    <w:lvl w:ilvl="0">
      <w:start w:val="1"/>
      <w:numFmt w:val="decimal"/>
      <w:lvlText w:val="[%1]"/>
      <w:lvlJc w:val="left"/>
      <w:pPr>
        <w:ind w:left="454" w:hanging="454"/>
      </w:pPr>
      <w:rPr>
        <w:rFonts w:hint="default"/>
        <w:b w:val="0"/>
        <w:i w:val="0"/>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567" w:hanging="283"/>
      </w:pPr>
      <w:rPr>
        <w:rFonts w:ascii="Symbol" w:hAnsi="Symbol" w:hint="default"/>
        <w:color w:val="auto"/>
      </w:rPr>
    </w:lvl>
    <w:lvl w:ilvl="3">
      <w:start w:val="1"/>
      <w:numFmt w:val="bullet"/>
      <w:lvlText w:val=""/>
      <w:lvlJc w:val="left"/>
      <w:pPr>
        <w:ind w:left="567" w:hanging="283"/>
      </w:pPr>
      <w:rPr>
        <w:rFonts w:ascii="Symbol" w:hAnsi="Symbol" w:hint="default"/>
        <w:color w:val="auto"/>
      </w:rPr>
    </w:lvl>
    <w:lvl w:ilvl="4">
      <w:start w:val="1"/>
      <w:numFmt w:val="bullet"/>
      <w:lvlText w:val=""/>
      <w:lvlJc w:val="left"/>
      <w:pPr>
        <w:ind w:left="567" w:hanging="283"/>
      </w:pPr>
      <w:rPr>
        <w:rFonts w:ascii="Symbol" w:hAnsi="Symbol" w:hint="default"/>
        <w:color w:val="auto"/>
      </w:rPr>
    </w:lvl>
    <w:lvl w:ilvl="5">
      <w:start w:val="1"/>
      <w:numFmt w:val="bullet"/>
      <w:lvlText w:val=""/>
      <w:lvlJc w:val="left"/>
      <w:pPr>
        <w:ind w:left="567" w:hanging="283"/>
      </w:pPr>
      <w:rPr>
        <w:rFonts w:ascii="Symbol" w:hAnsi="Symbol" w:hint="default"/>
        <w:color w:val="auto"/>
      </w:rPr>
    </w:lvl>
    <w:lvl w:ilvl="6">
      <w:start w:val="1"/>
      <w:numFmt w:val="bullet"/>
      <w:lvlText w:val=""/>
      <w:lvlJc w:val="left"/>
      <w:pPr>
        <w:ind w:left="567" w:hanging="283"/>
      </w:pPr>
      <w:rPr>
        <w:rFonts w:ascii="Symbol" w:hAnsi="Symbol" w:hint="default"/>
        <w:color w:val="auto"/>
      </w:rPr>
    </w:lvl>
    <w:lvl w:ilvl="7">
      <w:start w:val="1"/>
      <w:numFmt w:val="bullet"/>
      <w:lvlText w:val=""/>
      <w:lvlJc w:val="left"/>
      <w:pPr>
        <w:ind w:left="567" w:hanging="283"/>
      </w:pPr>
      <w:rPr>
        <w:rFonts w:ascii="Symbol" w:hAnsi="Symbol" w:hint="default"/>
        <w:color w:val="auto"/>
      </w:rPr>
    </w:lvl>
    <w:lvl w:ilvl="8">
      <w:start w:val="1"/>
      <w:numFmt w:val="bullet"/>
      <w:lvlText w:val=""/>
      <w:lvlJc w:val="left"/>
      <w:pPr>
        <w:ind w:left="567" w:hanging="283"/>
      </w:pPr>
      <w:rPr>
        <w:rFonts w:ascii="Symbol" w:hAnsi="Symbol" w:hint="default"/>
        <w:color w:val="auto"/>
      </w:rPr>
    </w:lvl>
  </w:abstractNum>
  <w:num w:numId="1" w16cid:durableId="127432943">
    <w:abstractNumId w:val="7"/>
  </w:num>
  <w:num w:numId="2" w16cid:durableId="1614240079">
    <w:abstractNumId w:val="4"/>
  </w:num>
  <w:num w:numId="3" w16cid:durableId="930311458">
    <w:abstractNumId w:val="6"/>
  </w:num>
  <w:num w:numId="4" w16cid:durableId="168914833">
    <w:abstractNumId w:val="5"/>
  </w:num>
  <w:num w:numId="5" w16cid:durableId="1269698234">
    <w:abstractNumId w:val="8"/>
  </w:num>
  <w:num w:numId="6" w16cid:durableId="1650212125">
    <w:abstractNumId w:val="9"/>
  </w:num>
  <w:num w:numId="7" w16cid:durableId="669909222">
    <w:abstractNumId w:val="3"/>
  </w:num>
  <w:num w:numId="8" w16cid:durableId="576211581">
    <w:abstractNumId w:val="1"/>
  </w:num>
  <w:num w:numId="9" w16cid:durableId="2122604490">
    <w:abstractNumId w:val="0"/>
  </w:num>
  <w:num w:numId="10" w16cid:durableId="856432478">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7B7"/>
    <w:rsid w:val="000014B2"/>
    <w:rsid w:val="00002E79"/>
    <w:rsid w:val="0000313E"/>
    <w:rsid w:val="00004538"/>
    <w:rsid w:val="00005037"/>
    <w:rsid w:val="00006247"/>
    <w:rsid w:val="000062FD"/>
    <w:rsid w:val="00006568"/>
    <w:rsid w:val="00006D01"/>
    <w:rsid w:val="00010139"/>
    <w:rsid w:val="0001218E"/>
    <w:rsid w:val="00013620"/>
    <w:rsid w:val="00013801"/>
    <w:rsid w:val="00014315"/>
    <w:rsid w:val="00014F03"/>
    <w:rsid w:val="0001506E"/>
    <w:rsid w:val="00016239"/>
    <w:rsid w:val="00016959"/>
    <w:rsid w:val="00016AAD"/>
    <w:rsid w:val="00016D04"/>
    <w:rsid w:val="00016E19"/>
    <w:rsid w:val="0001702F"/>
    <w:rsid w:val="000174B7"/>
    <w:rsid w:val="000178EC"/>
    <w:rsid w:val="00020AA6"/>
    <w:rsid w:val="00021989"/>
    <w:rsid w:val="00021F66"/>
    <w:rsid w:val="00022339"/>
    <w:rsid w:val="00023463"/>
    <w:rsid w:val="00024AE6"/>
    <w:rsid w:val="00027CE3"/>
    <w:rsid w:val="00030A48"/>
    <w:rsid w:val="00031776"/>
    <w:rsid w:val="000318EF"/>
    <w:rsid w:val="000320FC"/>
    <w:rsid w:val="0003381A"/>
    <w:rsid w:val="0003415E"/>
    <w:rsid w:val="00036580"/>
    <w:rsid w:val="000366CF"/>
    <w:rsid w:val="00036B4B"/>
    <w:rsid w:val="00037E75"/>
    <w:rsid w:val="00040969"/>
    <w:rsid w:val="0004136A"/>
    <w:rsid w:val="00041DC9"/>
    <w:rsid w:val="00041F37"/>
    <w:rsid w:val="00042788"/>
    <w:rsid w:val="000433A7"/>
    <w:rsid w:val="00043EE3"/>
    <w:rsid w:val="00044285"/>
    <w:rsid w:val="000458AE"/>
    <w:rsid w:val="00045F3C"/>
    <w:rsid w:val="0004743B"/>
    <w:rsid w:val="0004771A"/>
    <w:rsid w:val="000504F3"/>
    <w:rsid w:val="000505A6"/>
    <w:rsid w:val="00050DBB"/>
    <w:rsid w:val="00051853"/>
    <w:rsid w:val="00052E0C"/>
    <w:rsid w:val="000539C0"/>
    <w:rsid w:val="00055C35"/>
    <w:rsid w:val="00056372"/>
    <w:rsid w:val="000572C0"/>
    <w:rsid w:val="0005790C"/>
    <w:rsid w:val="000616AB"/>
    <w:rsid w:val="0006199F"/>
    <w:rsid w:val="00061C72"/>
    <w:rsid w:val="000632AF"/>
    <w:rsid w:val="000640E5"/>
    <w:rsid w:val="00064159"/>
    <w:rsid w:val="00064C5E"/>
    <w:rsid w:val="00066237"/>
    <w:rsid w:val="0007005D"/>
    <w:rsid w:val="00071EB0"/>
    <w:rsid w:val="00073E6A"/>
    <w:rsid w:val="0007416D"/>
    <w:rsid w:val="000759FD"/>
    <w:rsid w:val="00077BE4"/>
    <w:rsid w:val="000804B8"/>
    <w:rsid w:val="00080978"/>
    <w:rsid w:val="0008235E"/>
    <w:rsid w:val="00082CE9"/>
    <w:rsid w:val="00082D70"/>
    <w:rsid w:val="000837D1"/>
    <w:rsid w:val="000839EA"/>
    <w:rsid w:val="00084200"/>
    <w:rsid w:val="00084CBE"/>
    <w:rsid w:val="0008623D"/>
    <w:rsid w:val="00086F98"/>
    <w:rsid w:val="0008743A"/>
    <w:rsid w:val="00093EBB"/>
    <w:rsid w:val="0009455E"/>
    <w:rsid w:val="00094A5E"/>
    <w:rsid w:val="00094AF7"/>
    <w:rsid w:val="000965EA"/>
    <w:rsid w:val="00096AAC"/>
    <w:rsid w:val="00097A91"/>
    <w:rsid w:val="000A0253"/>
    <w:rsid w:val="000A2793"/>
    <w:rsid w:val="000A470C"/>
    <w:rsid w:val="000A733E"/>
    <w:rsid w:val="000A7411"/>
    <w:rsid w:val="000A74A1"/>
    <w:rsid w:val="000A7B20"/>
    <w:rsid w:val="000B22B3"/>
    <w:rsid w:val="000B31BE"/>
    <w:rsid w:val="000B3C54"/>
    <w:rsid w:val="000B4431"/>
    <w:rsid w:val="000B4AE1"/>
    <w:rsid w:val="000C150E"/>
    <w:rsid w:val="000C3B9A"/>
    <w:rsid w:val="000C52C1"/>
    <w:rsid w:val="000C59DB"/>
    <w:rsid w:val="000D039E"/>
    <w:rsid w:val="000D26C1"/>
    <w:rsid w:val="000D3137"/>
    <w:rsid w:val="000D3BE5"/>
    <w:rsid w:val="000D5716"/>
    <w:rsid w:val="000D6C7B"/>
    <w:rsid w:val="000D7562"/>
    <w:rsid w:val="000E0DE5"/>
    <w:rsid w:val="000E3236"/>
    <w:rsid w:val="000E45CB"/>
    <w:rsid w:val="000E6236"/>
    <w:rsid w:val="000E65C9"/>
    <w:rsid w:val="000E678C"/>
    <w:rsid w:val="000F182A"/>
    <w:rsid w:val="000F19AD"/>
    <w:rsid w:val="000F1DDA"/>
    <w:rsid w:val="000F3520"/>
    <w:rsid w:val="000F4A4D"/>
    <w:rsid w:val="000F53EB"/>
    <w:rsid w:val="000F5AB1"/>
    <w:rsid w:val="000F73F9"/>
    <w:rsid w:val="0010153B"/>
    <w:rsid w:val="0010161F"/>
    <w:rsid w:val="0010199B"/>
    <w:rsid w:val="00101A91"/>
    <w:rsid w:val="00101E9E"/>
    <w:rsid w:val="00102685"/>
    <w:rsid w:val="00102F7C"/>
    <w:rsid w:val="001040A9"/>
    <w:rsid w:val="00107EAF"/>
    <w:rsid w:val="00110875"/>
    <w:rsid w:val="0011206A"/>
    <w:rsid w:val="0011497C"/>
    <w:rsid w:val="00116DCB"/>
    <w:rsid w:val="00116F0A"/>
    <w:rsid w:val="001170A9"/>
    <w:rsid w:val="0011797C"/>
    <w:rsid w:val="00120799"/>
    <w:rsid w:val="00120934"/>
    <w:rsid w:val="0012111B"/>
    <w:rsid w:val="00122101"/>
    <w:rsid w:val="001244C7"/>
    <w:rsid w:val="00124A13"/>
    <w:rsid w:val="00124B8D"/>
    <w:rsid w:val="00125655"/>
    <w:rsid w:val="00125FCE"/>
    <w:rsid w:val="00126605"/>
    <w:rsid w:val="00126F89"/>
    <w:rsid w:val="00127714"/>
    <w:rsid w:val="00127B25"/>
    <w:rsid w:val="00131732"/>
    <w:rsid w:val="00131937"/>
    <w:rsid w:val="001323DA"/>
    <w:rsid w:val="00132524"/>
    <w:rsid w:val="001349F9"/>
    <w:rsid w:val="0013738B"/>
    <w:rsid w:val="00137A4D"/>
    <w:rsid w:val="00140564"/>
    <w:rsid w:val="00140667"/>
    <w:rsid w:val="001408BE"/>
    <w:rsid w:val="00142D4A"/>
    <w:rsid w:val="001433F7"/>
    <w:rsid w:val="00144151"/>
    <w:rsid w:val="001449C8"/>
    <w:rsid w:val="001452A5"/>
    <w:rsid w:val="001452CE"/>
    <w:rsid w:val="00145335"/>
    <w:rsid w:val="00145834"/>
    <w:rsid w:val="00145B12"/>
    <w:rsid w:val="001468C7"/>
    <w:rsid w:val="00147D3F"/>
    <w:rsid w:val="00150C34"/>
    <w:rsid w:val="001521AD"/>
    <w:rsid w:val="00153236"/>
    <w:rsid w:val="00153F8A"/>
    <w:rsid w:val="00154803"/>
    <w:rsid w:val="001549C3"/>
    <w:rsid w:val="00156750"/>
    <w:rsid w:val="001568F6"/>
    <w:rsid w:val="001569EE"/>
    <w:rsid w:val="001571E7"/>
    <w:rsid w:val="00160E87"/>
    <w:rsid w:val="00162098"/>
    <w:rsid w:val="001622D4"/>
    <w:rsid w:val="00162BE6"/>
    <w:rsid w:val="00163EBD"/>
    <w:rsid w:val="00165294"/>
    <w:rsid w:val="00166DD5"/>
    <w:rsid w:val="001701BC"/>
    <w:rsid w:val="00170C69"/>
    <w:rsid w:val="001710B4"/>
    <w:rsid w:val="001713DD"/>
    <w:rsid w:val="0017148C"/>
    <w:rsid w:val="00172976"/>
    <w:rsid w:val="00173619"/>
    <w:rsid w:val="0017415F"/>
    <w:rsid w:val="00174A16"/>
    <w:rsid w:val="00174E62"/>
    <w:rsid w:val="00174F5B"/>
    <w:rsid w:val="00174FB1"/>
    <w:rsid w:val="001755D9"/>
    <w:rsid w:val="0017616D"/>
    <w:rsid w:val="0017701B"/>
    <w:rsid w:val="001806F5"/>
    <w:rsid w:val="00180C61"/>
    <w:rsid w:val="00182F6F"/>
    <w:rsid w:val="00186441"/>
    <w:rsid w:val="00186534"/>
    <w:rsid w:val="00186D4E"/>
    <w:rsid w:val="0018738A"/>
    <w:rsid w:val="001903A6"/>
    <w:rsid w:val="00191392"/>
    <w:rsid w:val="00191759"/>
    <w:rsid w:val="00191919"/>
    <w:rsid w:val="00192AC9"/>
    <w:rsid w:val="001945B1"/>
    <w:rsid w:val="001974AF"/>
    <w:rsid w:val="001A016E"/>
    <w:rsid w:val="001A039B"/>
    <w:rsid w:val="001A0504"/>
    <w:rsid w:val="001A150F"/>
    <w:rsid w:val="001A1F7C"/>
    <w:rsid w:val="001A218E"/>
    <w:rsid w:val="001A379A"/>
    <w:rsid w:val="001A3F35"/>
    <w:rsid w:val="001A4D72"/>
    <w:rsid w:val="001B22F2"/>
    <w:rsid w:val="001C027E"/>
    <w:rsid w:val="001C1412"/>
    <w:rsid w:val="001C1A55"/>
    <w:rsid w:val="001C1E7B"/>
    <w:rsid w:val="001C605C"/>
    <w:rsid w:val="001C6672"/>
    <w:rsid w:val="001C70BB"/>
    <w:rsid w:val="001C7E20"/>
    <w:rsid w:val="001D0B05"/>
    <w:rsid w:val="001D1598"/>
    <w:rsid w:val="001D3095"/>
    <w:rsid w:val="001D481A"/>
    <w:rsid w:val="001D4F11"/>
    <w:rsid w:val="001D5671"/>
    <w:rsid w:val="001D75A8"/>
    <w:rsid w:val="001D7B0F"/>
    <w:rsid w:val="001D7D36"/>
    <w:rsid w:val="001E0C7E"/>
    <w:rsid w:val="001E19C0"/>
    <w:rsid w:val="001E238F"/>
    <w:rsid w:val="001E34B0"/>
    <w:rsid w:val="001E4506"/>
    <w:rsid w:val="001E69F4"/>
    <w:rsid w:val="001E74DE"/>
    <w:rsid w:val="001F07B0"/>
    <w:rsid w:val="001F0E8F"/>
    <w:rsid w:val="001F0F32"/>
    <w:rsid w:val="001F0FD5"/>
    <w:rsid w:val="001F25E3"/>
    <w:rsid w:val="001F29B9"/>
    <w:rsid w:val="001F2E2B"/>
    <w:rsid w:val="001F5286"/>
    <w:rsid w:val="001F6534"/>
    <w:rsid w:val="001F7CE8"/>
    <w:rsid w:val="00201751"/>
    <w:rsid w:val="00201BE0"/>
    <w:rsid w:val="002038EF"/>
    <w:rsid w:val="002043B9"/>
    <w:rsid w:val="002044CA"/>
    <w:rsid w:val="00204552"/>
    <w:rsid w:val="0020601D"/>
    <w:rsid w:val="00206248"/>
    <w:rsid w:val="00206684"/>
    <w:rsid w:val="00206DBD"/>
    <w:rsid w:val="0020769A"/>
    <w:rsid w:val="00207964"/>
    <w:rsid w:val="0021075D"/>
    <w:rsid w:val="0021431F"/>
    <w:rsid w:val="00214592"/>
    <w:rsid w:val="00215A1E"/>
    <w:rsid w:val="00215BF6"/>
    <w:rsid w:val="00215FFE"/>
    <w:rsid w:val="00221095"/>
    <w:rsid w:val="00221491"/>
    <w:rsid w:val="00223505"/>
    <w:rsid w:val="00223E67"/>
    <w:rsid w:val="002241D3"/>
    <w:rsid w:val="0022427F"/>
    <w:rsid w:val="002247AB"/>
    <w:rsid w:val="00227913"/>
    <w:rsid w:val="00230324"/>
    <w:rsid w:val="00230EBC"/>
    <w:rsid w:val="00232BAC"/>
    <w:rsid w:val="00233840"/>
    <w:rsid w:val="00233B1C"/>
    <w:rsid w:val="00233BCA"/>
    <w:rsid w:val="00234829"/>
    <w:rsid w:val="0023681A"/>
    <w:rsid w:val="00237A75"/>
    <w:rsid w:val="002403FD"/>
    <w:rsid w:val="00240FD2"/>
    <w:rsid w:val="00243DCA"/>
    <w:rsid w:val="002457F2"/>
    <w:rsid w:val="002465EC"/>
    <w:rsid w:val="00247F41"/>
    <w:rsid w:val="0025045A"/>
    <w:rsid w:val="00250DB3"/>
    <w:rsid w:val="0025116A"/>
    <w:rsid w:val="00251A96"/>
    <w:rsid w:val="00251CB5"/>
    <w:rsid w:val="0025246C"/>
    <w:rsid w:val="00253503"/>
    <w:rsid w:val="00253AA5"/>
    <w:rsid w:val="00253CEE"/>
    <w:rsid w:val="00253FD0"/>
    <w:rsid w:val="0025409A"/>
    <w:rsid w:val="00254D36"/>
    <w:rsid w:val="00255ABF"/>
    <w:rsid w:val="00256771"/>
    <w:rsid w:val="002570A0"/>
    <w:rsid w:val="00261512"/>
    <w:rsid w:val="00261AFC"/>
    <w:rsid w:val="00262612"/>
    <w:rsid w:val="0026263F"/>
    <w:rsid w:val="00264286"/>
    <w:rsid w:val="00265B54"/>
    <w:rsid w:val="00265E9D"/>
    <w:rsid w:val="00266354"/>
    <w:rsid w:val="00266364"/>
    <w:rsid w:val="00270FF9"/>
    <w:rsid w:val="00272B9C"/>
    <w:rsid w:val="00273203"/>
    <w:rsid w:val="002809D1"/>
    <w:rsid w:val="00281577"/>
    <w:rsid w:val="00282484"/>
    <w:rsid w:val="002831FC"/>
    <w:rsid w:val="00283AE4"/>
    <w:rsid w:val="00283F00"/>
    <w:rsid w:val="002848B6"/>
    <w:rsid w:val="00285134"/>
    <w:rsid w:val="00285381"/>
    <w:rsid w:val="00285F09"/>
    <w:rsid w:val="00290940"/>
    <w:rsid w:val="00291511"/>
    <w:rsid w:val="00292788"/>
    <w:rsid w:val="002929FC"/>
    <w:rsid w:val="00292B98"/>
    <w:rsid w:val="00293B4F"/>
    <w:rsid w:val="0029411D"/>
    <w:rsid w:val="00294139"/>
    <w:rsid w:val="00294B71"/>
    <w:rsid w:val="00294EE1"/>
    <w:rsid w:val="0029579B"/>
    <w:rsid w:val="00295FD2"/>
    <w:rsid w:val="002962F9"/>
    <w:rsid w:val="002965B2"/>
    <w:rsid w:val="00296645"/>
    <w:rsid w:val="002A07E2"/>
    <w:rsid w:val="002A0AE5"/>
    <w:rsid w:val="002A14C9"/>
    <w:rsid w:val="002A2F96"/>
    <w:rsid w:val="002A33FF"/>
    <w:rsid w:val="002A543D"/>
    <w:rsid w:val="002A5F3C"/>
    <w:rsid w:val="002A7070"/>
    <w:rsid w:val="002A7B08"/>
    <w:rsid w:val="002B1B7B"/>
    <w:rsid w:val="002B1F1D"/>
    <w:rsid w:val="002B22BC"/>
    <w:rsid w:val="002B5DFD"/>
    <w:rsid w:val="002B624D"/>
    <w:rsid w:val="002B7431"/>
    <w:rsid w:val="002B7E15"/>
    <w:rsid w:val="002C0292"/>
    <w:rsid w:val="002C0AD3"/>
    <w:rsid w:val="002C1E4A"/>
    <w:rsid w:val="002C21EB"/>
    <w:rsid w:val="002C27E7"/>
    <w:rsid w:val="002C4A22"/>
    <w:rsid w:val="002D22A3"/>
    <w:rsid w:val="002D23A8"/>
    <w:rsid w:val="002D25B2"/>
    <w:rsid w:val="002D2691"/>
    <w:rsid w:val="002D27C4"/>
    <w:rsid w:val="002D2DF2"/>
    <w:rsid w:val="002D411C"/>
    <w:rsid w:val="002D4CAE"/>
    <w:rsid w:val="002D4DE9"/>
    <w:rsid w:val="002D79FA"/>
    <w:rsid w:val="002E0619"/>
    <w:rsid w:val="002E0753"/>
    <w:rsid w:val="002E1A77"/>
    <w:rsid w:val="002E1D62"/>
    <w:rsid w:val="002E2866"/>
    <w:rsid w:val="002E28F0"/>
    <w:rsid w:val="002E2D4D"/>
    <w:rsid w:val="002E403F"/>
    <w:rsid w:val="002E4DED"/>
    <w:rsid w:val="002E5204"/>
    <w:rsid w:val="002F009F"/>
    <w:rsid w:val="002F0218"/>
    <w:rsid w:val="002F191F"/>
    <w:rsid w:val="002F229D"/>
    <w:rsid w:val="002F29E8"/>
    <w:rsid w:val="002F3FD2"/>
    <w:rsid w:val="002F4D8F"/>
    <w:rsid w:val="002F52AA"/>
    <w:rsid w:val="00300BB0"/>
    <w:rsid w:val="0030122A"/>
    <w:rsid w:val="0030210D"/>
    <w:rsid w:val="0030307C"/>
    <w:rsid w:val="00303D70"/>
    <w:rsid w:val="003044E1"/>
    <w:rsid w:val="003061AF"/>
    <w:rsid w:val="0030625B"/>
    <w:rsid w:val="00306991"/>
    <w:rsid w:val="00310A83"/>
    <w:rsid w:val="0031161D"/>
    <w:rsid w:val="00312D2C"/>
    <w:rsid w:val="003132E3"/>
    <w:rsid w:val="00313BB9"/>
    <w:rsid w:val="00314055"/>
    <w:rsid w:val="00315A36"/>
    <w:rsid w:val="00317E04"/>
    <w:rsid w:val="003200BC"/>
    <w:rsid w:val="00321F41"/>
    <w:rsid w:val="00322FC8"/>
    <w:rsid w:val="00323483"/>
    <w:rsid w:val="00330A1E"/>
    <w:rsid w:val="0033104A"/>
    <w:rsid w:val="00331E51"/>
    <w:rsid w:val="00332806"/>
    <w:rsid w:val="00333ED4"/>
    <w:rsid w:val="00335009"/>
    <w:rsid w:val="0033520A"/>
    <w:rsid w:val="00336430"/>
    <w:rsid w:val="003366A4"/>
    <w:rsid w:val="00337559"/>
    <w:rsid w:val="00337E13"/>
    <w:rsid w:val="0034154B"/>
    <w:rsid w:val="003425E5"/>
    <w:rsid w:val="0034299C"/>
    <w:rsid w:val="0034350D"/>
    <w:rsid w:val="0034394A"/>
    <w:rsid w:val="00343AAF"/>
    <w:rsid w:val="00345FDB"/>
    <w:rsid w:val="00346B5D"/>
    <w:rsid w:val="00347FCD"/>
    <w:rsid w:val="0035004E"/>
    <w:rsid w:val="00351934"/>
    <w:rsid w:val="003522C0"/>
    <w:rsid w:val="00353851"/>
    <w:rsid w:val="00354635"/>
    <w:rsid w:val="003549BE"/>
    <w:rsid w:val="0035522B"/>
    <w:rsid w:val="00357080"/>
    <w:rsid w:val="00357903"/>
    <w:rsid w:val="00357D01"/>
    <w:rsid w:val="003614F5"/>
    <w:rsid w:val="003628A3"/>
    <w:rsid w:val="00362C21"/>
    <w:rsid w:val="00363057"/>
    <w:rsid w:val="003634DD"/>
    <w:rsid w:val="0036618B"/>
    <w:rsid w:val="0036653E"/>
    <w:rsid w:val="0037009B"/>
    <w:rsid w:val="00370BDF"/>
    <w:rsid w:val="00370F25"/>
    <w:rsid w:val="00371226"/>
    <w:rsid w:val="00372609"/>
    <w:rsid w:val="00374884"/>
    <w:rsid w:val="00376345"/>
    <w:rsid w:val="00377556"/>
    <w:rsid w:val="00377B02"/>
    <w:rsid w:val="00382C0D"/>
    <w:rsid w:val="003832F1"/>
    <w:rsid w:val="0038555B"/>
    <w:rsid w:val="00385C58"/>
    <w:rsid w:val="003868D6"/>
    <w:rsid w:val="003933B7"/>
    <w:rsid w:val="003935CD"/>
    <w:rsid w:val="00393B73"/>
    <w:rsid w:val="003944C3"/>
    <w:rsid w:val="003957BB"/>
    <w:rsid w:val="003964DD"/>
    <w:rsid w:val="003969E7"/>
    <w:rsid w:val="00396BAC"/>
    <w:rsid w:val="003971A5"/>
    <w:rsid w:val="00397613"/>
    <w:rsid w:val="003A3BD1"/>
    <w:rsid w:val="003A5A96"/>
    <w:rsid w:val="003A62F5"/>
    <w:rsid w:val="003A69DF"/>
    <w:rsid w:val="003A6D01"/>
    <w:rsid w:val="003A70EC"/>
    <w:rsid w:val="003B107A"/>
    <w:rsid w:val="003B1394"/>
    <w:rsid w:val="003B3420"/>
    <w:rsid w:val="003B42C6"/>
    <w:rsid w:val="003B5899"/>
    <w:rsid w:val="003B6670"/>
    <w:rsid w:val="003B755F"/>
    <w:rsid w:val="003B78F8"/>
    <w:rsid w:val="003B7EA8"/>
    <w:rsid w:val="003C0363"/>
    <w:rsid w:val="003C05C6"/>
    <w:rsid w:val="003C18A0"/>
    <w:rsid w:val="003C5385"/>
    <w:rsid w:val="003D1164"/>
    <w:rsid w:val="003D1BFC"/>
    <w:rsid w:val="003D2397"/>
    <w:rsid w:val="003D347B"/>
    <w:rsid w:val="003D38B2"/>
    <w:rsid w:val="003D4B6F"/>
    <w:rsid w:val="003D5ADC"/>
    <w:rsid w:val="003D6537"/>
    <w:rsid w:val="003D7CA7"/>
    <w:rsid w:val="003E148C"/>
    <w:rsid w:val="003E180D"/>
    <w:rsid w:val="003E1A59"/>
    <w:rsid w:val="003E1A60"/>
    <w:rsid w:val="003E2C0F"/>
    <w:rsid w:val="003E3157"/>
    <w:rsid w:val="003E35D1"/>
    <w:rsid w:val="003E469E"/>
    <w:rsid w:val="003E48B0"/>
    <w:rsid w:val="003E4B16"/>
    <w:rsid w:val="003E5B24"/>
    <w:rsid w:val="003E6554"/>
    <w:rsid w:val="003E7C3E"/>
    <w:rsid w:val="003F2B24"/>
    <w:rsid w:val="003F394F"/>
    <w:rsid w:val="003F3974"/>
    <w:rsid w:val="003F445F"/>
    <w:rsid w:val="003F4659"/>
    <w:rsid w:val="003F4734"/>
    <w:rsid w:val="003F47DD"/>
    <w:rsid w:val="003F53AF"/>
    <w:rsid w:val="003F6090"/>
    <w:rsid w:val="003F684A"/>
    <w:rsid w:val="003F68D2"/>
    <w:rsid w:val="004006AF"/>
    <w:rsid w:val="004009EB"/>
    <w:rsid w:val="00400AB6"/>
    <w:rsid w:val="00400B31"/>
    <w:rsid w:val="00400E26"/>
    <w:rsid w:val="00403993"/>
    <w:rsid w:val="00403B5E"/>
    <w:rsid w:val="004046A6"/>
    <w:rsid w:val="0040597C"/>
    <w:rsid w:val="004060CC"/>
    <w:rsid w:val="004061D6"/>
    <w:rsid w:val="00406421"/>
    <w:rsid w:val="004108FF"/>
    <w:rsid w:val="004121D4"/>
    <w:rsid w:val="004124BD"/>
    <w:rsid w:val="00413041"/>
    <w:rsid w:val="0041481B"/>
    <w:rsid w:val="00414EA3"/>
    <w:rsid w:val="00415C14"/>
    <w:rsid w:val="004173E1"/>
    <w:rsid w:val="00420261"/>
    <w:rsid w:val="00421AF8"/>
    <w:rsid w:val="00423556"/>
    <w:rsid w:val="00423EC4"/>
    <w:rsid w:val="004256DB"/>
    <w:rsid w:val="00426C47"/>
    <w:rsid w:val="00427236"/>
    <w:rsid w:val="00427E32"/>
    <w:rsid w:val="00431656"/>
    <w:rsid w:val="00431EF3"/>
    <w:rsid w:val="00431EFE"/>
    <w:rsid w:val="00433DF8"/>
    <w:rsid w:val="00433FC7"/>
    <w:rsid w:val="00434609"/>
    <w:rsid w:val="004365DB"/>
    <w:rsid w:val="00437668"/>
    <w:rsid w:val="00437B82"/>
    <w:rsid w:val="00437C20"/>
    <w:rsid w:val="00440FB3"/>
    <w:rsid w:val="00441247"/>
    <w:rsid w:val="004414E1"/>
    <w:rsid w:val="00442E0C"/>
    <w:rsid w:val="004452E0"/>
    <w:rsid w:val="00445F67"/>
    <w:rsid w:val="00447C83"/>
    <w:rsid w:val="00447D3C"/>
    <w:rsid w:val="00450A11"/>
    <w:rsid w:val="00451061"/>
    <w:rsid w:val="00452D14"/>
    <w:rsid w:val="0045435A"/>
    <w:rsid w:val="0045440C"/>
    <w:rsid w:val="004559B3"/>
    <w:rsid w:val="00456A55"/>
    <w:rsid w:val="00457404"/>
    <w:rsid w:val="0046016B"/>
    <w:rsid w:val="0046066C"/>
    <w:rsid w:val="00460EB4"/>
    <w:rsid w:val="004612C5"/>
    <w:rsid w:val="00461E85"/>
    <w:rsid w:val="00462629"/>
    <w:rsid w:val="00463C0A"/>
    <w:rsid w:val="00464533"/>
    <w:rsid w:val="00464A83"/>
    <w:rsid w:val="00464D4C"/>
    <w:rsid w:val="00465AB6"/>
    <w:rsid w:val="00470530"/>
    <w:rsid w:val="004707BB"/>
    <w:rsid w:val="00470B99"/>
    <w:rsid w:val="00473785"/>
    <w:rsid w:val="00474C8A"/>
    <w:rsid w:val="00477604"/>
    <w:rsid w:val="00477A7A"/>
    <w:rsid w:val="004825D2"/>
    <w:rsid w:val="004835EF"/>
    <w:rsid w:val="0048414F"/>
    <w:rsid w:val="004844C5"/>
    <w:rsid w:val="004864C1"/>
    <w:rsid w:val="00486B9D"/>
    <w:rsid w:val="00491037"/>
    <w:rsid w:val="00492E14"/>
    <w:rsid w:val="004933AD"/>
    <w:rsid w:val="00494390"/>
    <w:rsid w:val="004955BB"/>
    <w:rsid w:val="00497094"/>
    <w:rsid w:val="00497F66"/>
    <w:rsid w:val="004A2660"/>
    <w:rsid w:val="004A281B"/>
    <w:rsid w:val="004A34B4"/>
    <w:rsid w:val="004A5F27"/>
    <w:rsid w:val="004A6EAD"/>
    <w:rsid w:val="004A7811"/>
    <w:rsid w:val="004B390B"/>
    <w:rsid w:val="004B4EFB"/>
    <w:rsid w:val="004B5671"/>
    <w:rsid w:val="004B74E6"/>
    <w:rsid w:val="004C30E0"/>
    <w:rsid w:val="004C468B"/>
    <w:rsid w:val="004C4858"/>
    <w:rsid w:val="004C560A"/>
    <w:rsid w:val="004C5D14"/>
    <w:rsid w:val="004C6067"/>
    <w:rsid w:val="004C6415"/>
    <w:rsid w:val="004C763E"/>
    <w:rsid w:val="004D0CBA"/>
    <w:rsid w:val="004D1112"/>
    <w:rsid w:val="004D13F8"/>
    <w:rsid w:val="004D1E05"/>
    <w:rsid w:val="004D2167"/>
    <w:rsid w:val="004D249D"/>
    <w:rsid w:val="004D309A"/>
    <w:rsid w:val="004D3533"/>
    <w:rsid w:val="004D4069"/>
    <w:rsid w:val="004D4A8C"/>
    <w:rsid w:val="004D51DF"/>
    <w:rsid w:val="004D58B1"/>
    <w:rsid w:val="004D71B2"/>
    <w:rsid w:val="004D7D73"/>
    <w:rsid w:val="004D7E52"/>
    <w:rsid w:val="004E0AA4"/>
    <w:rsid w:val="004E0B95"/>
    <w:rsid w:val="004E1364"/>
    <w:rsid w:val="004E1817"/>
    <w:rsid w:val="004E3032"/>
    <w:rsid w:val="004E3E22"/>
    <w:rsid w:val="004E4212"/>
    <w:rsid w:val="004E4CD5"/>
    <w:rsid w:val="004E5ACB"/>
    <w:rsid w:val="004E665A"/>
    <w:rsid w:val="004E73C4"/>
    <w:rsid w:val="004F0CC7"/>
    <w:rsid w:val="004F3203"/>
    <w:rsid w:val="004F34A1"/>
    <w:rsid w:val="004F3829"/>
    <w:rsid w:val="004F4E89"/>
    <w:rsid w:val="004F50FA"/>
    <w:rsid w:val="00500077"/>
    <w:rsid w:val="005052EE"/>
    <w:rsid w:val="00505A4F"/>
    <w:rsid w:val="00505DA2"/>
    <w:rsid w:val="005066B8"/>
    <w:rsid w:val="00506BD3"/>
    <w:rsid w:val="00507D96"/>
    <w:rsid w:val="005102B0"/>
    <w:rsid w:val="00510D13"/>
    <w:rsid w:val="00511EFF"/>
    <w:rsid w:val="00512245"/>
    <w:rsid w:val="00512CED"/>
    <w:rsid w:val="00516059"/>
    <w:rsid w:val="00516853"/>
    <w:rsid w:val="005169D5"/>
    <w:rsid w:val="0052068D"/>
    <w:rsid w:val="005206B7"/>
    <w:rsid w:val="00520AFA"/>
    <w:rsid w:val="00521497"/>
    <w:rsid w:val="00521622"/>
    <w:rsid w:val="00522102"/>
    <w:rsid w:val="00522A07"/>
    <w:rsid w:val="005243AF"/>
    <w:rsid w:val="00524BE1"/>
    <w:rsid w:val="00525A37"/>
    <w:rsid w:val="00525B06"/>
    <w:rsid w:val="00527600"/>
    <w:rsid w:val="00527A59"/>
    <w:rsid w:val="00531250"/>
    <w:rsid w:val="00531E49"/>
    <w:rsid w:val="0053502C"/>
    <w:rsid w:val="00536CFF"/>
    <w:rsid w:val="005379CB"/>
    <w:rsid w:val="005407FA"/>
    <w:rsid w:val="00540801"/>
    <w:rsid w:val="005408FB"/>
    <w:rsid w:val="00540BA1"/>
    <w:rsid w:val="0054276D"/>
    <w:rsid w:val="00542C50"/>
    <w:rsid w:val="005444B2"/>
    <w:rsid w:val="00547718"/>
    <w:rsid w:val="005479F8"/>
    <w:rsid w:val="00547F01"/>
    <w:rsid w:val="005503FF"/>
    <w:rsid w:val="00550669"/>
    <w:rsid w:val="00551579"/>
    <w:rsid w:val="00551D10"/>
    <w:rsid w:val="00551FD9"/>
    <w:rsid w:val="00553505"/>
    <w:rsid w:val="005538B8"/>
    <w:rsid w:val="00553A33"/>
    <w:rsid w:val="005546BE"/>
    <w:rsid w:val="005551BF"/>
    <w:rsid w:val="00556DC0"/>
    <w:rsid w:val="005570FB"/>
    <w:rsid w:val="0056034E"/>
    <w:rsid w:val="0056274A"/>
    <w:rsid w:val="00562CE4"/>
    <w:rsid w:val="00565864"/>
    <w:rsid w:val="005668C9"/>
    <w:rsid w:val="00566DD9"/>
    <w:rsid w:val="00567C82"/>
    <w:rsid w:val="00571D95"/>
    <w:rsid w:val="00574482"/>
    <w:rsid w:val="005756CA"/>
    <w:rsid w:val="0057687B"/>
    <w:rsid w:val="00576D3E"/>
    <w:rsid w:val="00582794"/>
    <w:rsid w:val="00582BB7"/>
    <w:rsid w:val="00583D3A"/>
    <w:rsid w:val="00584A2E"/>
    <w:rsid w:val="00584B4B"/>
    <w:rsid w:val="005850BF"/>
    <w:rsid w:val="00585FA2"/>
    <w:rsid w:val="00586B69"/>
    <w:rsid w:val="00586D75"/>
    <w:rsid w:val="0058720C"/>
    <w:rsid w:val="00587F73"/>
    <w:rsid w:val="00591877"/>
    <w:rsid w:val="00591BEF"/>
    <w:rsid w:val="005923FA"/>
    <w:rsid w:val="00592AEF"/>
    <w:rsid w:val="00592C76"/>
    <w:rsid w:val="00593357"/>
    <w:rsid w:val="00593F6C"/>
    <w:rsid w:val="00594EB1"/>
    <w:rsid w:val="005957A4"/>
    <w:rsid w:val="0059609E"/>
    <w:rsid w:val="0059619F"/>
    <w:rsid w:val="00596561"/>
    <w:rsid w:val="00596626"/>
    <w:rsid w:val="0059705E"/>
    <w:rsid w:val="005971B0"/>
    <w:rsid w:val="00597D9D"/>
    <w:rsid w:val="005A1A1C"/>
    <w:rsid w:val="005A1DCD"/>
    <w:rsid w:val="005A1F46"/>
    <w:rsid w:val="005A2C02"/>
    <w:rsid w:val="005A52A1"/>
    <w:rsid w:val="005A5ECD"/>
    <w:rsid w:val="005A7A31"/>
    <w:rsid w:val="005B18EF"/>
    <w:rsid w:val="005B2526"/>
    <w:rsid w:val="005B5DA4"/>
    <w:rsid w:val="005B6030"/>
    <w:rsid w:val="005B6B94"/>
    <w:rsid w:val="005C019D"/>
    <w:rsid w:val="005C0EFA"/>
    <w:rsid w:val="005C1985"/>
    <w:rsid w:val="005C2A51"/>
    <w:rsid w:val="005C2BD7"/>
    <w:rsid w:val="005C30DF"/>
    <w:rsid w:val="005C32B7"/>
    <w:rsid w:val="005C3381"/>
    <w:rsid w:val="005C3462"/>
    <w:rsid w:val="005C3549"/>
    <w:rsid w:val="005C38C2"/>
    <w:rsid w:val="005C39B9"/>
    <w:rsid w:val="005C3E0D"/>
    <w:rsid w:val="005C4609"/>
    <w:rsid w:val="005D0133"/>
    <w:rsid w:val="005D1B72"/>
    <w:rsid w:val="005D4E85"/>
    <w:rsid w:val="005D565C"/>
    <w:rsid w:val="005D6895"/>
    <w:rsid w:val="005D7490"/>
    <w:rsid w:val="005D74BE"/>
    <w:rsid w:val="005D7881"/>
    <w:rsid w:val="005E17AB"/>
    <w:rsid w:val="005E2863"/>
    <w:rsid w:val="005E3301"/>
    <w:rsid w:val="005E457B"/>
    <w:rsid w:val="005E73E8"/>
    <w:rsid w:val="005F0FF8"/>
    <w:rsid w:val="005F248F"/>
    <w:rsid w:val="005F2E75"/>
    <w:rsid w:val="005F32FF"/>
    <w:rsid w:val="005F4F35"/>
    <w:rsid w:val="005F5FFA"/>
    <w:rsid w:val="005F67F2"/>
    <w:rsid w:val="005F7393"/>
    <w:rsid w:val="005F7B0E"/>
    <w:rsid w:val="00601ACA"/>
    <w:rsid w:val="00602851"/>
    <w:rsid w:val="00603119"/>
    <w:rsid w:val="006041AD"/>
    <w:rsid w:val="00604591"/>
    <w:rsid w:val="00605D5A"/>
    <w:rsid w:val="00607CDB"/>
    <w:rsid w:val="00611916"/>
    <w:rsid w:val="00611B0C"/>
    <w:rsid w:val="00612302"/>
    <w:rsid w:val="00613794"/>
    <w:rsid w:val="00614762"/>
    <w:rsid w:val="00614B6C"/>
    <w:rsid w:val="006155FC"/>
    <w:rsid w:val="0061660B"/>
    <w:rsid w:val="0062056C"/>
    <w:rsid w:val="006209BA"/>
    <w:rsid w:val="00621F9F"/>
    <w:rsid w:val="0062214F"/>
    <w:rsid w:val="00624B9C"/>
    <w:rsid w:val="00625461"/>
    <w:rsid w:val="006263CA"/>
    <w:rsid w:val="0062674B"/>
    <w:rsid w:val="00627F3B"/>
    <w:rsid w:val="0063179A"/>
    <w:rsid w:val="00631CB7"/>
    <w:rsid w:val="0063374C"/>
    <w:rsid w:val="006338BF"/>
    <w:rsid w:val="006346CA"/>
    <w:rsid w:val="00635687"/>
    <w:rsid w:val="00641F31"/>
    <w:rsid w:val="00642B07"/>
    <w:rsid w:val="00644667"/>
    <w:rsid w:val="0064757C"/>
    <w:rsid w:val="0065185B"/>
    <w:rsid w:val="00653B41"/>
    <w:rsid w:val="00654639"/>
    <w:rsid w:val="00655EC0"/>
    <w:rsid w:val="0065778F"/>
    <w:rsid w:val="00660B92"/>
    <w:rsid w:val="0066196C"/>
    <w:rsid w:val="00661BE8"/>
    <w:rsid w:val="006625A3"/>
    <w:rsid w:val="006633BA"/>
    <w:rsid w:val="0066522A"/>
    <w:rsid w:val="00665328"/>
    <w:rsid w:val="0066661E"/>
    <w:rsid w:val="00666F20"/>
    <w:rsid w:val="00667A49"/>
    <w:rsid w:val="006702E0"/>
    <w:rsid w:val="00670E58"/>
    <w:rsid w:val="006714FE"/>
    <w:rsid w:val="00671C1D"/>
    <w:rsid w:val="00671F38"/>
    <w:rsid w:val="0067260D"/>
    <w:rsid w:val="00672F32"/>
    <w:rsid w:val="006736DD"/>
    <w:rsid w:val="00673A11"/>
    <w:rsid w:val="0067585F"/>
    <w:rsid w:val="00676979"/>
    <w:rsid w:val="00680063"/>
    <w:rsid w:val="006800E5"/>
    <w:rsid w:val="006804F3"/>
    <w:rsid w:val="006808AF"/>
    <w:rsid w:val="006812F9"/>
    <w:rsid w:val="0068178F"/>
    <w:rsid w:val="00682BFC"/>
    <w:rsid w:val="00682E12"/>
    <w:rsid w:val="0068498E"/>
    <w:rsid w:val="00684995"/>
    <w:rsid w:val="006873BF"/>
    <w:rsid w:val="00687C1C"/>
    <w:rsid w:val="00690062"/>
    <w:rsid w:val="00691A93"/>
    <w:rsid w:val="006922EE"/>
    <w:rsid w:val="006925DE"/>
    <w:rsid w:val="006926DC"/>
    <w:rsid w:val="00692B2C"/>
    <w:rsid w:val="00693608"/>
    <w:rsid w:val="00693EC6"/>
    <w:rsid w:val="00694DA9"/>
    <w:rsid w:val="006958DE"/>
    <w:rsid w:val="0069627A"/>
    <w:rsid w:val="006965B9"/>
    <w:rsid w:val="00696CC6"/>
    <w:rsid w:val="006973EA"/>
    <w:rsid w:val="006A04A6"/>
    <w:rsid w:val="006A08DC"/>
    <w:rsid w:val="006A2E09"/>
    <w:rsid w:val="006A3473"/>
    <w:rsid w:val="006A4BC0"/>
    <w:rsid w:val="006A6C77"/>
    <w:rsid w:val="006A78BB"/>
    <w:rsid w:val="006A7C12"/>
    <w:rsid w:val="006B1F3D"/>
    <w:rsid w:val="006B2EF1"/>
    <w:rsid w:val="006B3232"/>
    <w:rsid w:val="006B3340"/>
    <w:rsid w:val="006B4938"/>
    <w:rsid w:val="006B6BC7"/>
    <w:rsid w:val="006B79E7"/>
    <w:rsid w:val="006C0061"/>
    <w:rsid w:val="006C17C2"/>
    <w:rsid w:val="006C222E"/>
    <w:rsid w:val="006C2730"/>
    <w:rsid w:val="006C2777"/>
    <w:rsid w:val="006C4226"/>
    <w:rsid w:val="006C7445"/>
    <w:rsid w:val="006D0515"/>
    <w:rsid w:val="006D1A4D"/>
    <w:rsid w:val="006D1FFA"/>
    <w:rsid w:val="006D2EB7"/>
    <w:rsid w:val="006D345F"/>
    <w:rsid w:val="006D51F5"/>
    <w:rsid w:val="006D6434"/>
    <w:rsid w:val="006E0073"/>
    <w:rsid w:val="006E14FB"/>
    <w:rsid w:val="006E16A9"/>
    <w:rsid w:val="006E20F3"/>
    <w:rsid w:val="006E50E7"/>
    <w:rsid w:val="006E547B"/>
    <w:rsid w:val="006E54E0"/>
    <w:rsid w:val="006E5A1D"/>
    <w:rsid w:val="006E622B"/>
    <w:rsid w:val="006E7671"/>
    <w:rsid w:val="006E7B41"/>
    <w:rsid w:val="006F04C8"/>
    <w:rsid w:val="006F0741"/>
    <w:rsid w:val="006F3A87"/>
    <w:rsid w:val="006F3F75"/>
    <w:rsid w:val="006F4223"/>
    <w:rsid w:val="006F4FFB"/>
    <w:rsid w:val="006F6290"/>
    <w:rsid w:val="006F6CF1"/>
    <w:rsid w:val="006F6D3C"/>
    <w:rsid w:val="007003A9"/>
    <w:rsid w:val="00701B1A"/>
    <w:rsid w:val="007024DE"/>
    <w:rsid w:val="007030C6"/>
    <w:rsid w:val="00704261"/>
    <w:rsid w:val="00704636"/>
    <w:rsid w:val="007046DC"/>
    <w:rsid w:val="0070473A"/>
    <w:rsid w:val="007064CA"/>
    <w:rsid w:val="0071113E"/>
    <w:rsid w:val="007120D4"/>
    <w:rsid w:val="00712829"/>
    <w:rsid w:val="00712AEF"/>
    <w:rsid w:val="007130ED"/>
    <w:rsid w:val="0071371C"/>
    <w:rsid w:val="007141E2"/>
    <w:rsid w:val="00714C9E"/>
    <w:rsid w:val="00715112"/>
    <w:rsid w:val="007155D4"/>
    <w:rsid w:val="00716AE4"/>
    <w:rsid w:val="007179A0"/>
    <w:rsid w:val="00720DF4"/>
    <w:rsid w:val="007216EA"/>
    <w:rsid w:val="00722868"/>
    <w:rsid w:val="00723232"/>
    <w:rsid w:val="00724AA1"/>
    <w:rsid w:val="00725C4F"/>
    <w:rsid w:val="00725D91"/>
    <w:rsid w:val="00725F6B"/>
    <w:rsid w:val="00726A23"/>
    <w:rsid w:val="00726C88"/>
    <w:rsid w:val="00727C49"/>
    <w:rsid w:val="007301DA"/>
    <w:rsid w:val="00730D63"/>
    <w:rsid w:val="007349FA"/>
    <w:rsid w:val="00734BC7"/>
    <w:rsid w:val="00737A1F"/>
    <w:rsid w:val="00741292"/>
    <w:rsid w:val="00741AC7"/>
    <w:rsid w:val="0074406A"/>
    <w:rsid w:val="00744D77"/>
    <w:rsid w:val="00746592"/>
    <w:rsid w:val="00746CF9"/>
    <w:rsid w:val="00747493"/>
    <w:rsid w:val="00751367"/>
    <w:rsid w:val="00751C4F"/>
    <w:rsid w:val="00753299"/>
    <w:rsid w:val="00754C79"/>
    <w:rsid w:val="00755FBC"/>
    <w:rsid w:val="007603F0"/>
    <w:rsid w:val="0076155C"/>
    <w:rsid w:val="007617C8"/>
    <w:rsid w:val="00761943"/>
    <w:rsid w:val="00763C33"/>
    <w:rsid w:val="007640BA"/>
    <w:rsid w:val="00764450"/>
    <w:rsid w:val="00766449"/>
    <w:rsid w:val="00770B3C"/>
    <w:rsid w:val="00770C08"/>
    <w:rsid w:val="00771D4C"/>
    <w:rsid w:val="00771D87"/>
    <w:rsid w:val="007732CA"/>
    <w:rsid w:val="0077395C"/>
    <w:rsid w:val="00774320"/>
    <w:rsid w:val="0077444E"/>
    <w:rsid w:val="00775910"/>
    <w:rsid w:val="007774FE"/>
    <w:rsid w:val="00781DFD"/>
    <w:rsid w:val="007832E9"/>
    <w:rsid w:val="00783952"/>
    <w:rsid w:val="007845CB"/>
    <w:rsid w:val="00785A91"/>
    <w:rsid w:val="00786B95"/>
    <w:rsid w:val="00786C38"/>
    <w:rsid w:val="0079073C"/>
    <w:rsid w:val="007914A7"/>
    <w:rsid w:val="00791ABE"/>
    <w:rsid w:val="00792451"/>
    <w:rsid w:val="00793FBF"/>
    <w:rsid w:val="00796209"/>
    <w:rsid w:val="007962BC"/>
    <w:rsid w:val="0079636C"/>
    <w:rsid w:val="00796940"/>
    <w:rsid w:val="007A0238"/>
    <w:rsid w:val="007A0A11"/>
    <w:rsid w:val="007A17A8"/>
    <w:rsid w:val="007A1E82"/>
    <w:rsid w:val="007A4084"/>
    <w:rsid w:val="007A4AA5"/>
    <w:rsid w:val="007A4F06"/>
    <w:rsid w:val="007A580E"/>
    <w:rsid w:val="007A5F76"/>
    <w:rsid w:val="007A63DC"/>
    <w:rsid w:val="007A6513"/>
    <w:rsid w:val="007B20C8"/>
    <w:rsid w:val="007B2DE8"/>
    <w:rsid w:val="007B305C"/>
    <w:rsid w:val="007B363A"/>
    <w:rsid w:val="007B3AC0"/>
    <w:rsid w:val="007B4E9F"/>
    <w:rsid w:val="007B5617"/>
    <w:rsid w:val="007B5956"/>
    <w:rsid w:val="007B776F"/>
    <w:rsid w:val="007C017B"/>
    <w:rsid w:val="007C0D6A"/>
    <w:rsid w:val="007C16E6"/>
    <w:rsid w:val="007C4050"/>
    <w:rsid w:val="007C6EAD"/>
    <w:rsid w:val="007C75B0"/>
    <w:rsid w:val="007C7CAA"/>
    <w:rsid w:val="007D023A"/>
    <w:rsid w:val="007D0A38"/>
    <w:rsid w:val="007D0F39"/>
    <w:rsid w:val="007D1BB1"/>
    <w:rsid w:val="007D2F8C"/>
    <w:rsid w:val="007D3C10"/>
    <w:rsid w:val="007D49D7"/>
    <w:rsid w:val="007D4E74"/>
    <w:rsid w:val="007D6294"/>
    <w:rsid w:val="007D7FD9"/>
    <w:rsid w:val="007E1B27"/>
    <w:rsid w:val="007E229F"/>
    <w:rsid w:val="007E3A8E"/>
    <w:rsid w:val="007E4107"/>
    <w:rsid w:val="007E5920"/>
    <w:rsid w:val="007E6091"/>
    <w:rsid w:val="007E63FB"/>
    <w:rsid w:val="007E73F9"/>
    <w:rsid w:val="007F075C"/>
    <w:rsid w:val="007F082E"/>
    <w:rsid w:val="007F1645"/>
    <w:rsid w:val="007F24FF"/>
    <w:rsid w:val="007F28A5"/>
    <w:rsid w:val="007F37FA"/>
    <w:rsid w:val="007F5963"/>
    <w:rsid w:val="0080013D"/>
    <w:rsid w:val="00801997"/>
    <w:rsid w:val="00804754"/>
    <w:rsid w:val="008057F2"/>
    <w:rsid w:val="008058A6"/>
    <w:rsid w:val="00806EED"/>
    <w:rsid w:val="00807457"/>
    <w:rsid w:val="00807C80"/>
    <w:rsid w:val="008101BA"/>
    <w:rsid w:val="00810FCE"/>
    <w:rsid w:val="008116F6"/>
    <w:rsid w:val="00811801"/>
    <w:rsid w:val="00811EC9"/>
    <w:rsid w:val="00814082"/>
    <w:rsid w:val="008149F4"/>
    <w:rsid w:val="008152B1"/>
    <w:rsid w:val="0081730A"/>
    <w:rsid w:val="008174F7"/>
    <w:rsid w:val="008179E4"/>
    <w:rsid w:val="00820259"/>
    <w:rsid w:val="008219E9"/>
    <w:rsid w:val="00824BF7"/>
    <w:rsid w:val="00824CF3"/>
    <w:rsid w:val="008259CC"/>
    <w:rsid w:val="008264B3"/>
    <w:rsid w:val="00826B63"/>
    <w:rsid w:val="008271A6"/>
    <w:rsid w:val="0083005C"/>
    <w:rsid w:val="00830B4B"/>
    <w:rsid w:val="00830CFF"/>
    <w:rsid w:val="00830FBB"/>
    <w:rsid w:val="00832BF8"/>
    <w:rsid w:val="008339D6"/>
    <w:rsid w:val="00833C3A"/>
    <w:rsid w:val="00834B08"/>
    <w:rsid w:val="0083523D"/>
    <w:rsid w:val="008355A6"/>
    <w:rsid w:val="00836836"/>
    <w:rsid w:val="0083727E"/>
    <w:rsid w:val="00837CCB"/>
    <w:rsid w:val="008412A9"/>
    <w:rsid w:val="0084150E"/>
    <w:rsid w:val="0084211A"/>
    <w:rsid w:val="00843706"/>
    <w:rsid w:val="008537F5"/>
    <w:rsid w:val="008544AE"/>
    <w:rsid w:val="008549AB"/>
    <w:rsid w:val="00855CCA"/>
    <w:rsid w:val="0086194D"/>
    <w:rsid w:val="008624ED"/>
    <w:rsid w:val="0086285E"/>
    <w:rsid w:val="00862E2D"/>
    <w:rsid w:val="0086326D"/>
    <w:rsid w:val="008649D2"/>
    <w:rsid w:val="00864E1C"/>
    <w:rsid w:val="008654FE"/>
    <w:rsid w:val="00865608"/>
    <w:rsid w:val="0086668C"/>
    <w:rsid w:val="0086683F"/>
    <w:rsid w:val="008671EB"/>
    <w:rsid w:val="00870715"/>
    <w:rsid w:val="00870932"/>
    <w:rsid w:val="00871254"/>
    <w:rsid w:val="00872396"/>
    <w:rsid w:val="0087385E"/>
    <w:rsid w:val="00874351"/>
    <w:rsid w:val="00874AD3"/>
    <w:rsid w:val="00875412"/>
    <w:rsid w:val="00875EAE"/>
    <w:rsid w:val="0087654A"/>
    <w:rsid w:val="00880946"/>
    <w:rsid w:val="008821AE"/>
    <w:rsid w:val="008831ED"/>
    <w:rsid w:val="00884A47"/>
    <w:rsid w:val="00884D79"/>
    <w:rsid w:val="0088536C"/>
    <w:rsid w:val="00885B23"/>
    <w:rsid w:val="0088663D"/>
    <w:rsid w:val="00886E6A"/>
    <w:rsid w:val="008874AB"/>
    <w:rsid w:val="00891432"/>
    <w:rsid w:val="00892414"/>
    <w:rsid w:val="00893154"/>
    <w:rsid w:val="00893E95"/>
    <w:rsid w:val="00895970"/>
    <w:rsid w:val="008A11EA"/>
    <w:rsid w:val="008A162E"/>
    <w:rsid w:val="008A3A06"/>
    <w:rsid w:val="008A43FE"/>
    <w:rsid w:val="008A5436"/>
    <w:rsid w:val="008A54AB"/>
    <w:rsid w:val="008A5D1F"/>
    <w:rsid w:val="008A5F12"/>
    <w:rsid w:val="008A6001"/>
    <w:rsid w:val="008A6936"/>
    <w:rsid w:val="008A7D26"/>
    <w:rsid w:val="008B06F8"/>
    <w:rsid w:val="008B1820"/>
    <w:rsid w:val="008B1C50"/>
    <w:rsid w:val="008B381F"/>
    <w:rsid w:val="008B3990"/>
    <w:rsid w:val="008B3B7C"/>
    <w:rsid w:val="008B3F3F"/>
    <w:rsid w:val="008B4981"/>
    <w:rsid w:val="008B6103"/>
    <w:rsid w:val="008B6E1E"/>
    <w:rsid w:val="008B7662"/>
    <w:rsid w:val="008C0F1B"/>
    <w:rsid w:val="008C43BB"/>
    <w:rsid w:val="008C4B78"/>
    <w:rsid w:val="008C60D9"/>
    <w:rsid w:val="008C61A5"/>
    <w:rsid w:val="008C651F"/>
    <w:rsid w:val="008C7452"/>
    <w:rsid w:val="008C784C"/>
    <w:rsid w:val="008D1413"/>
    <w:rsid w:val="008D39C6"/>
    <w:rsid w:val="008D3FDA"/>
    <w:rsid w:val="008D402B"/>
    <w:rsid w:val="008D4963"/>
    <w:rsid w:val="008D5046"/>
    <w:rsid w:val="008D5255"/>
    <w:rsid w:val="008E2F27"/>
    <w:rsid w:val="008E3C67"/>
    <w:rsid w:val="008E404D"/>
    <w:rsid w:val="008E490A"/>
    <w:rsid w:val="008E5862"/>
    <w:rsid w:val="008E6741"/>
    <w:rsid w:val="008E6892"/>
    <w:rsid w:val="008F07FC"/>
    <w:rsid w:val="008F15B5"/>
    <w:rsid w:val="008F266D"/>
    <w:rsid w:val="008F3EBA"/>
    <w:rsid w:val="008F4046"/>
    <w:rsid w:val="008F45FB"/>
    <w:rsid w:val="00900207"/>
    <w:rsid w:val="00900D6A"/>
    <w:rsid w:val="00902FAE"/>
    <w:rsid w:val="009042A1"/>
    <w:rsid w:val="00904731"/>
    <w:rsid w:val="00904CE6"/>
    <w:rsid w:val="00904E0A"/>
    <w:rsid w:val="00905FAA"/>
    <w:rsid w:val="0091043E"/>
    <w:rsid w:val="00910F70"/>
    <w:rsid w:val="009112CE"/>
    <w:rsid w:val="00911FFE"/>
    <w:rsid w:val="0091242F"/>
    <w:rsid w:val="009130B3"/>
    <w:rsid w:val="0091377B"/>
    <w:rsid w:val="00914044"/>
    <w:rsid w:val="00914096"/>
    <w:rsid w:val="00916016"/>
    <w:rsid w:val="00917555"/>
    <w:rsid w:val="009211D5"/>
    <w:rsid w:val="00921738"/>
    <w:rsid w:val="0092183D"/>
    <w:rsid w:val="009224AF"/>
    <w:rsid w:val="0092327E"/>
    <w:rsid w:val="00923581"/>
    <w:rsid w:val="0092403B"/>
    <w:rsid w:val="009240A2"/>
    <w:rsid w:val="00924C8C"/>
    <w:rsid w:val="00925E23"/>
    <w:rsid w:val="00926A11"/>
    <w:rsid w:val="00927940"/>
    <w:rsid w:val="00927CB0"/>
    <w:rsid w:val="00931B28"/>
    <w:rsid w:val="00931CAD"/>
    <w:rsid w:val="00933F42"/>
    <w:rsid w:val="009345B7"/>
    <w:rsid w:val="00934861"/>
    <w:rsid w:val="0093739C"/>
    <w:rsid w:val="00937444"/>
    <w:rsid w:val="00941477"/>
    <w:rsid w:val="00941554"/>
    <w:rsid w:val="00941E99"/>
    <w:rsid w:val="00941F89"/>
    <w:rsid w:val="0094277E"/>
    <w:rsid w:val="00942949"/>
    <w:rsid w:val="009430A9"/>
    <w:rsid w:val="009437F0"/>
    <w:rsid w:val="00943E8C"/>
    <w:rsid w:val="009447A7"/>
    <w:rsid w:val="009469D8"/>
    <w:rsid w:val="00946A4A"/>
    <w:rsid w:val="00952B6E"/>
    <w:rsid w:val="00953042"/>
    <w:rsid w:val="0095351A"/>
    <w:rsid w:val="00953D1E"/>
    <w:rsid w:val="00953DF0"/>
    <w:rsid w:val="0095576F"/>
    <w:rsid w:val="00955BD4"/>
    <w:rsid w:val="009560ED"/>
    <w:rsid w:val="0096035F"/>
    <w:rsid w:val="00960705"/>
    <w:rsid w:val="00960F57"/>
    <w:rsid w:val="009625DD"/>
    <w:rsid w:val="0096290C"/>
    <w:rsid w:val="00963431"/>
    <w:rsid w:val="0096345C"/>
    <w:rsid w:val="00963C30"/>
    <w:rsid w:val="00964937"/>
    <w:rsid w:val="00965FFD"/>
    <w:rsid w:val="00966619"/>
    <w:rsid w:val="00966994"/>
    <w:rsid w:val="009671C9"/>
    <w:rsid w:val="0096780A"/>
    <w:rsid w:val="00967DAF"/>
    <w:rsid w:val="009700B2"/>
    <w:rsid w:val="0097044D"/>
    <w:rsid w:val="009726AC"/>
    <w:rsid w:val="009727D3"/>
    <w:rsid w:val="009744E0"/>
    <w:rsid w:val="009750D3"/>
    <w:rsid w:val="00975AEC"/>
    <w:rsid w:val="0098022E"/>
    <w:rsid w:val="00980DC1"/>
    <w:rsid w:val="00981378"/>
    <w:rsid w:val="0098156B"/>
    <w:rsid w:val="00982680"/>
    <w:rsid w:val="00982B23"/>
    <w:rsid w:val="00983BCF"/>
    <w:rsid w:val="00984D98"/>
    <w:rsid w:val="0098527C"/>
    <w:rsid w:val="00985EC5"/>
    <w:rsid w:val="00990223"/>
    <w:rsid w:val="009904B2"/>
    <w:rsid w:val="00991EA5"/>
    <w:rsid w:val="00992623"/>
    <w:rsid w:val="0099271A"/>
    <w:rsid w:val="00992CC0"/>
    <w:rsid w:val="00993036"/>
    <w:rsid w:val="009934B7"/>
    <w:rsid w:val="009939BA"/>
    <w:rsid w:val="0099443B"/>
    <w:rsid w:val="00994473"/>
    <w:rsid w:val="00994AFB"/>
    <w:rsid w:val="00994CC3"/>
    <w:rsid w:val="00994E8E"/>
    <w:rsid w:val="00996F61"/>
    <w:rsid w:val="009A0A6F"/>
    <w:rsid w:val="009A13BF"/>
    <w:rsid w:val="009A1A7A"/>
    <w:rsid w:val="009A1DC2"/>
    <w:rsid w:val="009A386D"/>
    <w:rsid w:val="009A4245"/>
    <w:rsid w:val="009A4787"/>
    <w:rsid w:val="009A4962"/>
    <w:rsid w:val="009A6E03"/>
    <w:rsid w:val="009A794C"/>
    <w:rsid w:val="009B037B"/>
    <w:rsid w:val="009B12DD"/>
    <w:rsid w:val="009B19C0"/>
    <w:rsid w:val="009B3529"/>
    <w:rsid w:val="009B37E9"/>
    <w:rsid w:val="009B4A2F"/>
    <w:rsid w:val="009B5117"/>
    <w:rsid w:val="009B53A8"/>
    <w:rsid w:val="009B59E0"/>
    <w:rsid w:val="009B5FF6"/>
    <w:rsid w:val="009B6EFA"/>
    <w:rsid w:val="009C1D91"/>
    <w:rsid w:val="009C1FDB"/>
    <w:rsid w:val="009C23F2"/>
    <w:rsid w:val="009C276A"/>
    <w:rsid w:val="009C293B"/>
    <w:rsid w:val="009C4AFB"/>
    <w:rsid w:val="009C4DC4"/>
    <w:rsid w:val="009C51BA"/>
    <w:rsid w:val="009C69C2"/>
    <w:rsid w:val="009D072A"/>
    <w:rsid w:val="009D25A1"/>
    <w:rsid w:val="009D36FD"/>
    <w:rsid w:val="009D3FC3"/>
    <w:rsid w:val="009D485D"/>
    <w:rsid w:val="009D5177"/>
    <w:rsid w:val="009D5ED1"/>
    <w:rsid w:val="009D74C0"/>
    <w:rsid w:val="009D7AC6"/>
    <w:rsid w:val="009E0273"/>
    <w:rsid w:val="009E2DF8"/>
    <w:rsid w:val="009E352A"/>
    <w:rsid w:val="009E3599"/>
    <w:rsid w:val="009E3A6C"/>
    <w:rsid w:val="009E3AC2"/>
    <w:rsid w:val="009E3B4E"/>
    <w:rsid w:val="009F2C21"/>
    <w:rsid w:val="009F2FE6"/>
    <w:rsid w:val="009F3A80"/>
    <w:rsid w:val="009F40E6"/>
    <w:rsid w:val="009F46BD"/>
    <w:rsid w:val="009F5F69"/>
    <w:rsid w:val="009F70DF"/>
    <w:rsid w:val="00A02AD8"/>
    <w:rsid w:val="00A03BB9"/>
    <w:rsid w:val="00A0460D"/>
    <w:rsid w:val="00A04F6B"/>
    <w:rsid w:val="00A1096B"/>
    <w:rsid w:val="00A117FE"/>
    <w:rsid w:val="00A126CD"/>
    <w:rsid w:val="00A12B4E"/>
    <w:rsid w:val="00A13804"/>
    <w:rsid w:val="00A14575"/>
    <w:rsid w:val="00A14DFB"/>
    <w:rsid w:val="00A175DD"/>
    <w:rsid w:val="00A201B2"/>
    <w:rsid w:val="00A204B8"/>
    <w:rsid w:val="00A20532"/>
    <w:rsid w:val="00A22CD2"/>
    <w:rsid w:val="00A22F03"/>
    <w:rsid w:val="00A2335B"/>
    <w:rsid w:val="00A24CD4"/>
    <w:rsid w:val="00A26209"/>
    <w:rsid w:val="00A27D28"/>
    <w:rsid w:val="00A304E7"/>
    <w:rsid w:val="00A30534"/>
    <w:rsid w:val="00A30703"/>
    <w:rsid w:val="00A316F3"/>
    <w:rsid w:val="00A326D9"/>
    <w:rsid w:val="00A36FD8"/>
    <w:rsid w:val="00A37AC6"/>
    <w:rsid w:val="00A37B8A"/>
    <w:rsid w:val="00A402FE"/>
    <w:rsid w:val="00A4081D"/>
    <w:rsid w:val="00A4195A"/>
    <w:rsid w:val="00A42132"/>
    <w:rsid w:val="00A427DF"/>
    <w:rsid w:val="00A428E4"/>
    <w:rsid w:val="00A42F09"/>
    <w:rsid w:val="00A42F45"/>
    <w:rsid w:val="00A4321B"/>
    <w:rsid w:val="00A4344F"/>
    <w:rsid w:val="00A439C8"/>
    <w:rsid w:val="00A44A1F"/>
    <w:rsid w:val="00A45636"/>
    <w:rsid w:val="00A4637F"/>
    <w:rsid w:val="00A46F2E"/>
    <w:rsid w:val="00A46F41"/>
    <w:rsid w:val="00A501A3"/>
    <w:rsid w:val="00A50816"/>
    <w:rsid w:val="00A50B7F"/>
    <w:rsid w:val="00A515E4"/>
    <w:rsid w:val="00A51C5E"/>
    <w:rsid w:val="00A51C7B"/>
    <w:rsid w:val="00A52CC1"/>
    <w:rsid w:val="00A537F0"/>
    <w:rsid w:val="00A549CE"/>
    <w:rsid w:val="00A54D3C"/>
    <w:rsid w:val="00A5532D"/>
    <w:rsid w:val="00A5550D"/>
    <w:rsid w:val="00A55AAC"/>
    <w:rsid w:val="00A55FA1"/>
    <w:rsid w:val="00A5628D"/>
    <w:rsid w:val="00A60C84"/>
    <w:rsid w:val="00A61EF7"/>
    <w:rsid w:val="00A6234D"/>
    <w:rsid w:val="00A62543"/>
    <w:rsid w:val="00A62844"/>
    <w:rsid w:val="00A62DB0"/>
    <w:rsid w:val="00A6349C"/>
    <w:rsid w:val="00A63DDA"/>
    <w:rsid w:val="00A641ED"/>
    <w:rsid w:val="00A645C9"/>
    <w:rsid w:val="00A649D3"/>
    <w:rsid w:val="00A650C2"/>
    <w:rsid w:val="00A668B7"/>
    <w:rsid w:val="00A67924"/>
    <w:rsid w:val="00A72DA9"/>
    <w:rsid w:val="00A7353C"/>
    <w:rsid w:val="00A73A6B"/>
    <w:rsid w:val="00A758FA"/>
    <w:rsid w:val="00A76056"/>
    <w:rsid w:val="00A7617E"/>
    <w:rsid w:val="00A76693"/>
    <w:rsid w:val="00A80085"/>
    <w:rsid w:val="00A81972"/>
    <w:rsid w:val="00A8236C"/>
    <w:rsid w:val="00A82721"/>
    <w:rsid w:val="00A83DE1"/>
    <w:rsid w:val="00A84034"/>
    <w:rsid w:val="00A841B5"/>
    <w:rsid w:val="00A84535"/>
    <w:rsid w:val="00A850AE"/>
    <w:rsid w:val="00A850B0"/>
    <w:rsid w:val="00A85BE8"/>
    <w:rsid w:val="00A907D7"/>
    <w:rsid w:val="00A91BC8"/>
    <w:rsid w:val="00A91C69"/>
    <w:rsid w:val="00A924C3"/>
    <w:rsid w:val="00A92EDD"/>
    <w:rsid w:val="00A92FD7"/>
    <w:rsid w:val="00A930DA"/>
    <w:rsid w:val="00A94F40"/>
    <w:rsid w:val="00A9531B"/>
    <w:rsid w:val="00A955E6"/>
    <w:rsid w:val="00A957F5"/>
    <w:rsid w:val="00A9588A"/>
    <w:rsid w:val="00A95D67"/>
    <w:rsid w:val="00A96664"/>
    <w:rsid w:val="00A96E9F"/>
    <w:rsid w:val="00A972BD"/>
    <w:rsid w:val="00A97868"/>
    <w:rsid w:val="00A97B3B"/>
    <w:rsid w:val="00AA16ED"/>
    <w:rsid w:val="00AA1C65"/>
    <w:rsid w:val="00AA21E4"/>
    <w:rsid w:val="00AA2372"/>
    <w:rsid w:val="00AA3D7A"/>
    <w:rsid w:val="00AA4A13"/>
    <w:rsid w:val="00AA5850"/>
    <w:rsid w:val="00AA7982"/>
    <w:rsid w:val="00AB37D3"/>
    <w:rsid w:val="00AB3889"/>
    <w:rsid w:val="00AB396D"/>
    <w:rsid w:val="00AB47B6"/>
    <w:rsid w:val="00AB4AC3"/>
    <w:rsid w:val="00AB4E9E"/>
    <w:rsid w:val="00AB61DB"/>
    <w:rsid w:val="00AB6587"/>
    <w:rsid w:val="00AB7042"/>
    <w:rsid w:val="00AB75F6"/>
    <w:rsid w:val="00AC18BF"/>
    <w:rsid w:val="00AC1C7C"/>
    <w:rsid w:val="00AC24E9"/>
    <w:rsid w:val="00AC3286"/>
    <w:rsid w:val="00AC43E4"/>
    <w:rsid w:val="00AC533E"/>
    <w:rsid w:val="00AC67D8"/>
    <w:rsid w:val="00AC6995"/>
    <w:rsid w:val="00AC78E8"/>
    <w:rsid w:val="00AC7ABB"/>
    <w:rsid w:val="00AD09B7"/>
    <w:rsid w:val="00AD0E26"/>
    <w:rsid w:val="00AD0E7F"/>
    <w:rsid w:val="00AD23DA"/>
    <w:rsid w:val="00AD24DF"/>
    <w:rsid w:val="00AD4590"/>
    <w:rsid w:val="00AD4B35"/>
    <w:rsid w:val="00AD5963"/>
    <w:rsid w:val="00AD5CA8"/>
    <w:rsid w:val="00AD608C"/>
    <w:rsid w:val="00AD71CD"/>
    <w:rsid w:val="00AE03A5"/>
    <w:rsid w:val="00AE1276"/>
    <w:rsid w:val="00AE251E"/>
    <w:rsid w:val="00AE332A"/>
    <w:rsid w:val="00AE376E"/>
    <w:rsid w:val="00AE3A98"/>
    <w:rsid w:val="00AE4A12"/>
    <w:rsid w:val="00AF0016"/>
    <w:rsid w:val="00AF07F2"/>
    <w:rsid w:val="00AF26AC"/>
    <w:rsid w:val="00AF3692"/>
    <w:rsid w:val="00AF36C0"/>
    <w:rsid w:val="00AF434A"/>
    <w:rsid w:val="00AF4D35"/>
    <w:rsid w:val="00AF5F7D"/>
    <w:rsid w:val="00B00021"/>
    <w:rsid w:val="00B01145"/>
    <w:rsid w:val="00B03B96"/>
    <w:rsid w:val="00B04057"/>
    <w:rsid w:val="00B045AE"/>
    <w:rsid w:val="00B04CFD"/>
    <w:rsid w:val="00B06D87"/>
    <w:rsid w:val="00B100DF"/>
    <w:rsid w:val="00B10DFB"/>
    <w:rsid w:val="00B11C13"/>
    <w:rsid w:val="00B13DFE"/>
    <w:rsid w:val="00B1480E"/>
    <w:rsid w:val="00B15C7D"/>
    <w:rsid w:val="00B16A0C"/>
    <w:rsid w:val="00B17F4D"/>
    <w:rsid w:val="00B2338F"/>
    <w:rsid w:val="00B2448D"/>
    <w:rsid w:val="00B25EA2"/>
    <w:rsid w:val="00B25F7F"/>
    <w:rsid w:val="00B279DC"/>
    <w:rsid w:val="00B305E6"/>
    <w:rsid w:val="00B314CE"/>
    <w:rsid w:val="00B3239B"/>
    <w:rsid w:val="00B32E9D"/>
    <w:rsid w:val="00B3361A"/>
    <w:rsid w:val="00B3536C"/>
    <w:rsid w:val="00B36AB2"/>
    <w:rsid w:val="00B36AE0"/>
    <w:rsid w:val="00B37DE4"/>
    <w:rsid w:val="00B40142"/>
    <w:rsid w:val="00B40756"/>
    <w:rsid w:val="00B43892"/>
    <w:rsid w:val="00B45E6C"/>
    <w:rsid w:val="00B46AB9"/>
    <w:rsid w:val="00B46D08"/>
    <w:rsid w:val="00B472CA"/>
    <w:rsid w:val="00B47F5E"/>
    <w:rsid w:val="00B47F9D"/>
    <w:rsid w:val="00B47FC9"/>
    <w:rsid w:val="00B502F6"/>
    <w:rsid w:val="00B50E07"/>
    <w:rsid w:val="00B5196B"/>
    <w:rsid w:val="00B51A08"/>
    <w:rsid w:val="00B5361E"/>
    <w:rsid w:val="00B56037"/>
    <w:rsid w:val="00B5611D"/>
    <w:rsid w:val="00B57DC6"/>
    <w:rsid w:val="00B57F39"/>
    <w:rsid w:val="00B60161"/>
    <w:rsid w:val="00B62472"/>
    <w:rsid w:val="00B63449"/>
    <w:rsid w:val="00B65A2A"/>
    <w:rsid w:val="00B65E56"/>
    <w:rsid w:val="00B70E94"/>
    <w:rsid w:val="00B72F54"/>
    <w:rsid w:val="00B737EF"/>
    <w:rsid w:val="00B73B4D"/>
    <w:rsid w:val="00B74B97"/>
    <w:rsid w:val="00B751AC"/>
    <w:rsid w:val="00B75C27"/>
    <w:rsid w:val="00B813D4"/>
    <w:rsid w:val="00B81C39"/>
    <w:rsid w:val="00B84EBA"/>
    <w:rsid w:val="00B87114"/>
    <w:rsid w:val="00B87839"/>
    <w:rsid w:val="00B91311"/>
    <w:rsid w:val="00B91351"/>
    <w:rsid w:val="00B9328B"/>
    <w:rsid w:val="00B93B85"/>
    <w:rsid w:val="00B93F77"/>
    <w:rsid w:val="00B94E2A"/>
    <w:rsid w:val="00B94E6A"/>
    <w:rsid w:val="00B9769A"/>
    <w:rsid w:val="00BA0FC2"/>
    <w:rsid w:val="00BA1C49"/>
    <w:rsid w:val="00BA23D0"/>
    <w:rsid w:val="00BA2C20"/>
    <w:rsid w:val="00BA4413"/>
    <w:rsid w:val="00BB0479"/>
    <w:rsid w:val="00BB0F35"/>
    <w:rsid w:val="00BB2271"/>
    <w:rsid w:val="00BB343F"/>
    <w:rsid w:val="00BB47A2"/>
    <w:rsid w:val="00BB4B6D"/>
    <w:rsid w:val="00BB6792"/>
    <w:rsid w:val="00BB6A24"/>
    <w:rsid w:val="00BC07BD"/>
    <w:rsid w:val="00BC40B3"/>
    <w:rsid w:val="00BC6413"/>
    <w:rsid w:val="00BC7EE2"/>
    <w:rsid w:val="00BD0849"/>
    <w:rsid w:val="00BD0C30"/>
    <w:rsid w:val="00BE0458"/>
    <w:rsid w:val="00BE0A4B"/>
    <w:rsid w:val="00BE0E11"/>
    <w:rsid w:val="00BE1F7E"/>
    <w:rsid w:val="00BE2013"/>
    <w:rsid w:val="00BE265D"/>
    <w:rsid w:val="00BE27C4"/>
    <w:rsid w:val="00BE2AF1"/>
    <w:rsid w:val="00BE31FC"/>
    <w:rsid w:val="00BE3B9D"/>
    <w:rsid w:val="00BE4446"/>
    <w:rsid w:val="00BE4547"/>
    <w:rsid w:val="00BE457E"/>
    <w:rsid w:val="00BE5463"/>
    <w:rsid w:val="00BE723B"/>
    <w:rsid w:val="00BE73AC"/>
    <w:rsid w:val="00BF0503"/>
    <w:rsid w:val="00BF0644"/>
    <w:rsid w:val="00BF0811"/>
    <w:rsid w:val="00BF09A3"/>
    <w:rsid w:val="00BF0BA9"/>
    <w:rsid w:val="00BF1A3A"/>
    <w:rsid w:val="00BF3ADE"/>
    <w:rsid w:val="00BF474A"/>
    <w:rsid w:val="00BF4C52"/>
    <w:rsid w:val="00BF4CFB"/>
    <w:rsid w:val="00BF4D81"/>
    <w:rsid w:val="00BF7D2E"/>
    <w:rsid w:val="00C000B0"/>
    <w:rsid w:val="00C00980"/>
    <w:rsid w:val="00C00B97"/>
    <w:rsid w:val="00C014BB"/>
    <w:rsid w:val="00C025EE"/>
    <w:rsid w:val="00C03AF9"/>
    <w:rsid w:val="00C03EBF"/>
    <w:rsid w:val="00C03EE3"/>
    <w:rsid w:val="00C042C2"/>
    <w:rsid w:val="00C05AB3"/>
    <w:rsid w:val="00C06973"/>
    <w:rsid w:val="00C06F94"/>
    <w:rsid w:val="00C07717"/>
    <w:rsid w:val="00C118DB"/>
    <w:rsid w:val="00C11E37"/>
    <w:rsid w:val="00C11F20"/>
    <w:rsid w:val="00C1243D"/>
    <w:rsid w:val="00C1362B"/>
    <w:rsid w:val="00C1407C"/>
    <w:rsid w:val="00C14FA9"/>
    <w:rsid w:val="00C1558D"/>
    <w:rsid w:val="00C16DA3"/>
    <w:rsid w:val="00C2015E"/>
    <w:rsid w:val="00C2173A"/>
    <w:rsid w:val="00C21E07"/>
    <w:rsid w:val="00C2303D"/>
    <w:rsid w:val="00C2386E"/>
    <w:rsid w:val="00C23CC7"/>
    <w:rsid w:val="00C2432E"/>
    <w:rsid w:val="00C24932"/>
    <w:rsid w:val="00C24B7A"/>
    <w:rsid w:val="00C24BC7"/>
    <w:rsid w:val="00C24F2D"/>
    <w:rsid w:val="00C26922"/>
    <w:rsid w:val="00C27445"/>
    <w:rsid w:val="00C3012E"/>
    <w:rsid w:val="00C32002"/>
    <w:rsid w:val="00C32811"/>
    <w:rsid w:val="00C33166"/>
    <w:rsid w:val="00C35E7B"/>
    <w:rsid w:val="00C36806"/>
    <w:rsid w:val="00C36FA0"/>
    <w:rsid w:val="00C4004A"/>
    <w:rsid w:val="00C42E3C"/>
    <w:rsid w:val="00C46DFE"/>
    <w:rsid w:val="00C471A0"/>
    <w:rsid w:val="00C516BC"/>
    <w:rsid w:val="00C51FE9"/>
    <w:rsid w:val="00C539CD"/>
    <w:rsid w:val="00C54444"/>
    <w:rsid w:val="00C547E1"/>
    <w:rsid w:val="00C54C98"/>
    <w:rsid w:val="00C55C77"/>
    <w:rsid w:val="00C56094"/>
    <w:rsid w:val="00C567D7"/>
    <w:rsid w:val="00C60330"/>
    <w:rsid w:val="00C62F3C"/>
    <w:rsid w:val="00C63DEF"/>
    <w:rsid w:val="00C6430D"/>
    <w:rsid w:val="00C655F2"/>
    <w:rsid w:val="00C66C8A"/>
    <w:rsid w:val="00C675C3"/>
    <w:rsid w:val="00C678AA"/>
    <w:rsid w:val="00C6799D"/>
    <w:rsid w:val="00C70490"/>
    <w:rsid w:val="00C7083E"/>
    <w:rsid w:val="00C70CAC"/>
    <w:rsid w:val="00C736DF"/>
    <w:rsid w:val="00C74ED2"/>
    <w:rsid w:val="00C76370"/>
    <w:rsid w:val="00C80C75"/>
    <w:rsid w:val="00C80E78"/>
    <w:rsid w:val="00C8131C"/>
    <w:rsid w:val="00C857ED"/>
    <w:rsid w:val="00C86016"/>
    <w:rsid w:val="00C865E4"/>
    <w:rsid w:val="00C87177"/>
    <w:rsid w:val="00C87A8C"/>
    <w:rsid w:val="00C923B3"/>
    <w:rsid w:val="00C929B0"/>
    <w:rsid w:val="00C92EAC"/>
    <w:rsid w:val="00C93AD5"/>
    <w:rsid w:val="00C94752"/>
    <w:rsid w:val="00C94F86"/>
    <w:rsid w:val="00C959E6"/>
    <w:rsid w:val="00C9615D"/>
    <w:rsid w:val="00C97E8F"/>
    <w:rsid w:val="00CA10D0"/>
    <w:rsid w:val="00CA14FC"/>
    <w:rsid w:val="00CA151B"/>
    <w:rsid w:val="00CA3609"/>
    <w:rsid w:val="00CA4461"/>
    <w:rsid w:val="00CA49A0"/>
    <w:rsid w:val="00CA50CA"/>
    <w:rsid w:val="00CA7CE7"/>
    <w:rsid w:val="00CB108C"/>
    <w:rsid w:val="00CB174B"/>
    <w:rsid w:val="00CB17B4"/>
    <w:rsid w:val="00CB17D4"/>
    <w:rsid w:val="00CB2DC6"/>
    <w:rsid w:val="00CB2DF0"/>
    <w:rsid w:val="00CB3125"/>
    <w:rsid w:val="00CB3966"/>
    <w:rsid w:val="00CB563F"/>
    <w:rsid w:val="00CB73EF"/>
    <w:rsid w:val="00CC0420"/>
    <w:rsid w:val="00CC05A4"/>
    <w:rsid w:val="00CC120B"/>
    <w:rsid w:val="00CC1A27"/>
    <w:rsid w:val="00CC20A5"/>
    <w:rsid w:val="00CC223A"/>
    <w:rsid w:val="00CC2F43"/>
    <w:rsid w:val="00CC3273"/>
    <w:rsid w:val="00CC4F7A"/>
    <w:rsid w:val="00CD10AF"/>
    <w:rsid w:val="00CD1535"/>
    <w:rsid w:val="00CD2E8F"/>
    <w:rsid w:val="00CD3D9C"/>
    <w:rsid w:val="00CD45B9"/>
    <w:rsid w:val="00CD5E31"/>
    <w:rsid w:val="00CD672D"/>
    <w:rsid w:val="00CD6BE6"/>
    <w:rsid w:val="00CE0315"/>
    <w:rsid w:val="00CE047B"/>
    <w:rsid w:val="00CE5F63"/>
    <w:rsid w:val="00CE632B"/>
    <w:rsid w:val="00CE7191"/>
    <w:rsid w:val="00CE7A61"/>
    <w:rsid w:val="00CE7CD2"/>
    <w:rsid w:val="00CF09A1"/>
    <w:rsid w:val="00CF10CA"/>
    <w:rsid w:val="00CF10FF"/>
    <w:rsid w:val="00CF143B"/>
    <w:rsid w:val="00CF1C8A"/>
    <w:rsid w:val="00CF1CB2"/>
    <w:rsid w:val="00CF370B"/>
    <w:rsid w:val="00CF5603"/>
    <w:rsid w:val="00CF5722"/>
    <w:rsid w:val="00CF57CD"/>
    <w:rsid w:val="00CF5A2C"/>
    <w:rsid w:val="00CF76E3"/>
    <w:rsid w:val="00CF7D76"/>
    <w:rsid w:val="00D0095D"/>
    <w:rsid w:val="00D00C1C"/>
    <w:rsid w:val="00D01114"/>
    <w:rsid w:val="00D027B5"/>
    <w:rsid w:val="00D059F4"/>
    <w:rsid w:val="00D07A44"/>
    <w:rsid w:val="00D109CF"/>
    <w:rsid w:val="00D10C15"/>
    <w:rsid w:val="00D12CF4"/>
    <w:rsid w:val="00D130E2"/>
    <w:rsid w:val="00D13CA9"/>
    <w:rsid w:val="00D14A3D"/>
    <w:rsid w:val="00D14DB9"/>
    <w:rsid w:val="00D17B9E"/>
    <w:rsid w:val="00D206F8"/>
    <w:rsid w:val="00D22B8E"/>
    <w:rsid w:val="00D22DCC"/>
    <w:rsid w:val="00D22ED1"/>
    <w:rsid w:val="00D232F9"/>
    <w:rsid w:val="00D24EF6"/>
    <w:rsid w:val="00D25C80"/>
    <w:rsid w:val="00D25F38"/>
    <w:rsid w:val="00D26701"/>
    <w:rsid w:val="00D270A7"/>
    <w:rsid w:val="00D27182"/>
    <w:rsid w:val="00D2768D"/>
    <w:rsid w:val="00D30755"/>
    <w:rsid w:val="00D31A45"/>
    <w:rsid w:val="00D32318"/>
    <w:rsid w:val="00D32640"/>
    <w:rsid w:val="00D32664"/>
    <w:rsid w:val="00D32A89"/>
    <w:rsid w:val="00D3363F"/>
    <w:rsid w:val="00D34B23"/>
    <w:rsid w:val="00D3630C"/>
    <w:rsid w:val="00D37296"/>
    <w:rsid w:val="00D37547"/>
    <w:rsid w:val="00D40EAB"/>
    <w:rsid w:val="00D40ED0"/>
    <w:rsid w:val="00D41AB4"/>
    <w:rsid w:val="00D41E97"/>
    <w:rsid w:val="00D42A0A"/>
    <w:rsid w:val="00D42ACA"/>
    <w:rsid w:val="00D44C0F"/>
    <w:rsid w:val="00D45322"/>
    <w:rsid w:val="00D46250"/>
    <w:rsid w:val="00D46A41"/>
    <w:rsid w:val="00D4730C"/>
    <w:rsid w:val="00D47F75"/>
    <w:rsid w:val="00D51724"/>
    <w:rsid w:val="00D539E9"/>
    <w:rsid w:val="00D558C2"/>
    <w:rsid w:val="00D56890"/>
    <w:rsid w:val="00D57077"/>
    <w:rsid w:val="00D5734B"/>
    <w:rsid w:val="00D60393"/>
    <w:rsid w:val="00D626F9"/>
    <w:rsid w:val="00D638C5"/>
    <w:rsid w:val="00D647BD"/>
    <w:rsid w:val="00D64E59"/>
    <w:rsid w:val="00D65894"/>
    <w:rsid w:val="00D665D2"/>
    <w:rsid w:val="00D66D75"/>
    <w:rsid w:val="00D66FC6"/>
    <w:rsid w:val="00D67566"/>
    <w:rsid w:val="00D70D38"/>
    <w:rsid w:val="00D71331"/>
    <w:rsid w:val="00D718AC"/>
    <w:rsid w:val="00D72E43"/>
    <w:rsid w:val="00D74401"/>
    <w:rsid w:val="00D751FF"/>
    <w:rsid w:val="00D7776D"/>
    <w:rsid w:val="00D80300"/>
    <w:rsid w:val="00D84AE1"/>
    <w:rsid w:val="00D84EA0"/>
    <w:rsid w:val="00D84F74"/>
    <w:rsid w:val="00D86854"/>
    <w:rsid w:val="00D87A1E"/>
    <w:rsid w:val="00D87A9C"/>
    <w:rsid w:val="00D910C3"/>
    <w:rsid w:val="00D91A4D"/>
    <w:rsid w:val="00D91A76"/>
    <w:rsid w:val="00D923F8"/>
    <w:rsid w:val="00D92A96"/>
    <w:rsid w:val="00D93080"/>
    <w:rsid w:val="00D93DFE"/>
    <w:rsid w:val="00D952E2"/>
    <w:rsid w:val="00D95694"/>
    <w:rsid w:val="00D9643C"/>
    <w:rsid w:val="00DA050F"/>
    <w:rsid w:val="00DA1ACA"/>
    <w:rsid w:val="00DA3551"/>
    <w:rsid w:val="00DA3F27"/>
    <w:rsid w:val="00DA5CE4"/>
    <w:rsid w:val="00DA5D36"/>
    <w:rsid w:val="00DA64AE"/>
    <w:rsid w:val="00DA7C99"/>
    <w:rsid w:val="00DB0965"/>
    <w:rsid w:val="00DB0D0E"/>
    <w:rsid w:val="00DB16BD"/>
    <w:rsid w:val="00DB1735"/>
    <w:rsid w:val="00DB24A4"/>
    <w:rsid w:val="00DB2860"/>
    <w:rsid w:val="00DB4FD3"/>
    <w:rsid w:val="00DB520E"/>
    <w:rsid w:val="00DB5401"/>
    <w:rsid w:val="00DB5E00"/>
    <w:rsid w:val="00DB6ADE"/>
    <w:rsid w:val="00DB7401"/>
    <w:rsid w:val="00DC180F"/>
    <w:rsid w:val="00DC1964"/>
    <w:rsid w:val="00DC2FCE"/>
    <w:rsid w:val="00DC3AF9"/>
    <w:rsid w:val="00DC4E92"/>
    <w:rsid w:val="00DC5448"/>
    <w:rsid w:val="00DC6BCC"/>
    <w:rsid w:val="00DC7F16"/>
    <w:rsid w:val="00DD12A9"/>
    <w:rsid w:val="00DD3C2D"/>
    <w:rsid w:val="00DD57AF"/>
    <w:rsid w:val="00DD668E"/>
    <w:rsid w:val="00DD6A2F"/>
    <w:rsid w:val="00DD736E"/>
    <w:rsid w:val="00DD790B"/>
    <w:rsid w:val="00DD7B85"/>
    <w:rsid w:val="00DE1352"/>
    <w:rsid w:val="00DE466E"/>
    <w:rsid w:val="00DE5CD3"/>
    <w:rsid w:val="00DE6164"/>
    <w:rsid w:val="00DE70F9"/>
    <w:rsid w:val="00DF0FAE"/>
    <w:rsid w:val="00DF11FA"/>
    <w:rsid w:val="00DF19C8"/>
    <w:rsid w:val="00DF2D51"/>
    <w:rsid w:val="00DF463A"/>
    <w:rsid w:val="00DF57B2"/>
    <w:rsid w:val="00DF5B7B"/>
    <w:rsid w:val="00DF6220"/>
    <w:rsid w:val="00DF73EB"/>
    <w:rsid w:val="00E00566"/>
    <w:rsid w:val="00E0087A"/>
    <w:rsid w:val="00E008B6"/>
    <w:rsid w:val="00E008DB"/>
    <w:rsid w:val="00E02D48"/>
    <w:rsid w:val="00E03101"/>
    <w:rsid w:val="00E03127"/>
    <w:rsid w:val="00E03435"/>
    <w:rsid w:val="00E03481"/>
    <w:rsid w:val="00E03D8C"/>
    <w:rsid w:val="00E05274"/>
    <w:rsid w:val="00E06187"/>
    <w:rsid w:val="00E06662"/>
    <w:rsid w:val="00E10642"/>
    <w:rsid w:val="00E10E5B"/>
    <w:rsid w:val="00E11E7C"/>
    <w:rsid w:val="00E12745"/>
    <w:rsid w:val="00E12F07"/>
    <w:rsid w:val="00E1300E"/>
    <w:rsid w:val="00E133A0"/>
    <w:rsid w:val="00E14469"/>
    <w:rsid w:val="00E152A2"/>
    <w:rsid w:val="00E158E4"/>
    <w:rsid w:val="00E1614D"/>
    <w:rsid w:val="00E16B22"/>
    <w:rsid w:val="00E173DE"/>
    <w:rsid w:val="00E20527"/>
    <w:rsid w:val="00E21550"/>
    <w:rsid w:val="00E22AC2"/>
    <w:rsid w:val="00E2388E"/>
    <w:rsid w:val="00E2754D"/>
    <w:rsid w:val="00E3014F"/>
    <w:rsid w:val="00E305DA"/>
    <w:rsid w:val="00E30C0F"/>
    <w:rsid w:val="00E30CD8"/>
    <w:rsid w:val="00E337A8"/>
    <w:rsid w:val="00E342E4"/>
    <w:rsid w:val="00E34718"/>
    <w:rsid w:val="00E36403"/>
    <w:rsid w:val="00E37E90"/>
    <w:rsid w:val="00E408C4"/>
    <w:rsid w:val="00E40E7F"/>
    <w:rsid w:val="00E41169"/>
    <w:rsid w:val="00E41DFC"/>
    <w:rsid w:val="00E430F0"/>
    <w:rsid w:val="00E43184"/>
    <w:rsid w:val="00E43ACF"/>
    <w:rsid w:val="00E44BB2"/>
    <w:rsid w:val="00E458A7"/>
    <w:rsid w:val="00E4656F"/>
    <w:rsid w:val="00E46FE3"/>
    <w:rsid w:val="00E47657"/>
    <w:rsid w:val="00E476E5"/>
    <w:rsid w:val="00E50220"/>
    <w:rsid w:val="00E50B94"/>
    <w:rsid w:val="00E5114F"/>
    <w:rsid w:val="00E517CE"/>
    <w:rsid w:val="00E528F9"/>
    <w:rsid w:val="00E52CCF"/>
    <w:rsid w:val="00E540AD"/>
    <w:rsid w:val="00E54DAC"/>
    <w:rsid w:val="00E55CA9"/>
    <w:rsid w:val="00E57602"/>
    <w:rsid w:val="00E57AEA"/>
    <w:rsid w:val="00E57B83"/>
    <w:rsid w:val="00E57FA0"/>
    <w:rsid w:val="00E61041"/>
    <w:rsid w:val="00E61060"/>
    <w:rsid w:val="00E61719"/>
    <w:rsid w:val="00E624AA"/>
    <w:rsid w:val="00E627B9"/>
    <w:rsid w:val="00E62B1E"/>
    <w:rsid w:val="00E6308F"/>
    <w:rsid w:val="00E6360A"/>
    <w:rsid w:val="00E63D17"/>
    <w:rsid w:val="00E64F5B"/>
    <w:rsid w:val="00E65BB0"/>
    <w:rsid w:val="00E66D7E"/>
    <w:rsid w:val="00E67016"/>
    <w:rsid w:val="00E67B51"/>
    <w:rsid w:val="00E700EC"/>
    <w:rsid w:val="00E717E5"/>
    <w:rsid w:val="00E72A4E"/>
    <w:rsid w:val="00E72D5D"/>
    <w:rsid w:val="00E7487B"/>
    <w:rsid w:val="00E74E39"/>
    <w:rsid w:val="00E75B4A"/>
    <w:rsid w:val="00E7624A"/>
    <w:rsid w:val="00E77C89"/>
    <w:rsid w:val="00E83B0D"/>
    <w:rsid w:val="00E84DF3"/>
    <w:rsid w:val="00E865E3"/>
    <w:rsid w:val="00E87F2E"/>
    <w:rsid w:val="00E904DE"/>
    <w:rsid w:val="00E91450"/>
    <w:rsid w:val="00E919AC"/>
    <w:rsid w:val="00E93403"/>
    <w:rsid w:val="00E9440B"/>
    <w:rsid w:val="00E94C6C"/>
    <w:rsid w:val="00E95BD1"/>
    <w:rsid w:val="00E95EF1"/>
    <w:rsid w:val="00E970D2"/>
    <w:rsid w:val="00EA0932"/>
    <w:rsid w:val="00EA235F"/>
    <w:rsid w:val="00EA24EF"/>
    <w:rsid w:val="00EA3F01"/>
    <w:rsid w:val="00EA3F7C"/>
    <w:rsid w:val="00EA465D"/>
    <w:rsid w:val="00EA48DD"/>
    <w:rsid w:val="00EA4AC0"/>
    <w:rsid w:val="00EA5C0F"/>
    <w:rsid w:val="00EB0879"/>
    <w:rsid w:val="00EB0D79"/>
    <w:rsid w:val="00EB0DC0"/>
    <w:rsid w:val="00EB259E"/>
    <w:rsid w:val="00EB29C6"/>
    <w:rsid w:val="00EB2FF2"/>
    <w:rsid w:val="00EB33C1"/>
    <w:rsid w:val="00EB53FC"/>
    <w:rsid w:val="00EB59A8"/>
    <w:rsid w:val="00EB5EC4"/>
    <w:rsid w:val="00EB5F6D"/>
    <w:rsid w:val="00EB6FB7"/>
    <w:rsid w:val="00EC0BDB"/>
    <w:rsid w:val="00EC1183"/>
    <w:rsid w:val="00EC1932"/>
    <w:rsid w:val="00EC2A80"/>
    <w:rsid w:val="00EC3841"/>
    <w:rsid w:val="00EC3CF9"/>
    <w:rsid w:val="00EC3E87"/>
    <w:rsid w:val="00EC439D"/>
    <w:rsid w:val="00EC4C67"/>
    <w:rsid w:val="00EC4FF6"/>
    <w:rsid w:val="00EC77FB"/>
    <w:rsid w:val="00ED2F69"/>
    <w:rsid w:val="00ED3D88"/>
    <w:rsid w:val="00ED4135"/>
    <w:rsid w:val="00ED4274"/>
    <w:rsid w:val="00ED4C58"/>
    <w:rsid w:val="00ED5555"/>
    <w:rsid w:val="00ED569D"/>
    <w:rsid w:val="00ED622B"/>
    <w:rsid w:val="00ED71F2"/>
    <w:rsid w:val="00ED7417"/>
    <w:rsid w:val="00EE0752"/>
    <w:rsid w:val="00EE102A"/>
    <w:rsid w:val="00EE26F4"/>
    <w:rsid w:val="00EE3B4D"/>
    <w:rsid w:val="00EE4D21"/>
    <w:rsid w:val="00EE60E9"/>
    <w:rsid w:val="00EE6772"/>
    <w:rsid w:val="00EE6D9E"/>
    <w:rsid w:val="00EE7155"/>
    <w:rsid w:val="00EF05D2"/>
    <w:rsid w:val="00EF09AE"/>
    <w:rsid w:val="00EF167F"/>
    <w:rsid w:val="00EF332E"/>
    <w:rsid w:val="00EF5D18"/>
    <w:rsid w:val="00EF6433"/>
    <w:rsid w:val="00EF69AB"/>
    <w:rsid w:val="00EF736E"/>
    <w:rsid w:val="00F00D4F"/>
    <w:rsid w:val="00F05E85"/>
    <w:rsid w:val="00F06363"/>
    <w:rsid w:val="00F0777D"/>
    <w:rsid w:val="00F07C5F"/>
    <w:rsid w:val="00F10101"/>
    <w:rsid w:val="00F11E68"/>
    <w:rsid w:val="00F11E89"/>
    <w:rsid w:val="00F12EB1"/>
    <w:rsid w:val="00F13F74"/>
    <w:rsid w:val="00F16226"/>
    <w:rsid w:val="00F1631B"/>
    <w:rsid w:val="00F16DAD"/>
    <w:rsid w:val="00F202E7"/>
    <w:rsid w:val="00F217C1"/>
    <w:rsid w:val="00F21E3C"/>
    <w:rsid w:val="00F22130"/>
    <w:rsid w:val="00F232B3"/>
    <w:rsid w:val="00F24010"/>
    <w:rsid w:val="00F24204"/>
    <w:rsid w:val="00F24C6D"/>
    <w:rsid w:val="00F24F00"/>
    <w:rsid w:val="00F25C1C"/>
    <w:rsid w:val="00F261E8"/>
    <w:rsid w:val="00F263A0"/>
    <w:rsid w:val="00F26A9F"/>
    <w:rsid w:val="00F27BC6"/>
    <w:rsid w:val="00F27D44"/>
    <w:rsid w:val="00F3104B"/>
    <w:rsid w:val="00F3270F"/>
    <w:rsid w:val="00F33722"/>
    <w:rsid w:val="00F33C42"/>
    <w:rsid w:val="00F34CB5"/>
    <w:rsid w:val="00F35328"/>
    <w:rsid w:val="00F3681D"/>
    <w:rsid w:val="00F368DB"/>
    <w:rsid w:val="00F36F16"/>
    <w:rsid w:val="00F371DD"/>
    <w:rsid w:val="00F371F7"/>
    <w:rsid w:val="00F37692"/>
    <w:rsid w:val="00F37FE7"/>
    <w:rsid w:val="00F41761"/>
    <w:rsid w:val="00F42AAB"/>
    <w:rsid w:val="00F45458"/>
    <w:rsid w:val="00F45483"/>
    <w:rsid w:val="00F4627F"/>
    <w:rsid w:val="00F463E4"/>
    <w:rsid w:val="00F47034"/>
    <w:rsid w:val="00F4782C"/>
    <w:rsid w:val="00F47C7B"/>
    <w:rsid w:val="00F50473"/>
    <w:rsid w:val="00F50952"/>
    <w:rsid w:val="00F51A44"/>
    <w:rsid w:val="00F51BDF"/>
    <w:rsid w:val="00F5331F"/>
    <w:rsid w:val="00F56B52"/>
    <w:rsid w:val="00F56BF9"/>
    <w:rsid w:val="00F5718F"/>
    <w:rsid w:val="00F601AA"/>
    <w:rsid w:val="00F610C5"/>
    <w:rsid w:val="00F613CE"/>
    <w:rsid w:val="00F61BCB"/>
    <w:rsid w:val="00F6209D"/>
    <w:rsid w:val="00F6228F"/>
    <w:rsid w:val="00F62350"/>
    <w:rsid w:val="00F6241D"/>
    <w:rsid w:val="00F62952"/>
    <w:rsid w:val="00F62A42"/>
    <w:rsid w:val="00F63056"/>
    <w:rsid w:val="00F63E3A"/>
    <w:rsid w:val="00F64121"/>
    <w:rsid w:val="00F641C2"/>
    <w:rsid w:val="00F64373"/>
    <w:rsid w:val="00F652C7"/>
    <w:rsid w:val="00F653A3"/>
    <w:rsid w:val="00F657D9"/>
    <w:rsid w:val="00F66B5F"/>
    <w:rsid w:val="00F66CEA"/>
    <w:rsid w:val="00F66CF4"/>
    <w:rsid w:val="00F66D4D"/>
    <w:rsid w:val="00F670E2"/>
    <w:rsid w:val="00F71F6E"/>
    <w:rsid w:val="00F72443"/>
    <w:rsid w:val="00F73024"/>
    <w:rsid w:val="00F74030"/>
    <w:rsid w:val="00F742DE"/>
    <w:rsid w:val="00F7649F"/>
    <w:rsid w:val="00F775B3"/>
    <w:rsid w:val="00F77CBB"/>
    <w:rsid w:val="00F815E0"/>
    <w:rsid w:val="00F81989"/>
    <w:rsid w:val="00F81C23"/>
    <w:rsid w:val="00F8245F"/>
    <w:rsid w:val="00F824EF"/>
    <w:rsid w:val="00F82CD5"/>
    <w:rsid w:val="00F83153"/>
    <w:rsid w:val="00F8473E"/>
    <w:rsid w:val="00F857DA"/>
    <w:rsid w:val="00F85AE6"/>
    <w:rsid w:val="00F86102"/>
    <w:rsid w:val="00F86880"/>
    <w:rsid w:val="00F87839"/>
    <w:rsid w:val="00F87B83"/>
    <w:rsid w:val="00F91C0B"/>
    <w:rsid w:val="00F9473B"/>
    <w:rsid w:val="00F947E9"/>
    <w:rsid w:val="00F9511C"/>
    <w:rsid w:val="00F9547C"/>
    <w:rsid w:val="00F96E37"/>
    <w:rsid w:val="00F9720E"/>
    <w:rsid w:val="00F9734D"/>
    <w:rsid w:val="00F973B2"/>
    <w:rsid w:val="00FA09C2"/>
    <w:rsid w:val="00FA15AD"/>
    <w:rsid w:val="00FA1F14"/>
    <w:rsid w:val="00FA302D"/>
    <w:rsid w:val="00FA309E"/>
    <w:rsid w:val="00FA3167"/>
    <w:rsid w:val="00FA355A"/>
    <w:rsid w:val="00FA3DA8"/>
    <w:rsid w:val="00FA3DC4"/>
    <w:rsid w:val="00FA408D"/>
    <w:rsid w:val="00FA40B6"/>
    <w:rsid w:val="00FA4D54"/>
    <w:rsid w:val="00FA666A"/>
    <w:rsid w:val="00FB1273"/>
    <w:rsid w:val="00FB20CF"/>
    <w:rsid w:val="00FB2C7C"/>
    <w:rsid w:val="00FB5200"/>
    <w:rsid w:val="00FB5EF8"/>
    <w:rsid w:val="00FB6753"/>
    <w:rsid w:val="00FB684D"/>
    <w:rsid w:val="00FB6E12"/>
    <w:rsid w:val="00FB70A8"/>
    <w:rsid w:val="00FB7D87"/>
    <w:rsid w:val="00FC17B0"/>
    <w:rsid w:val="00FC2C40"/>
    <w:rsid w:val="00FC2FEB"/>
    <w:rsid w:val="00FC459F"/>
    <w:rsid w:val="00FC4FBB"/>
    <w:rsid w:val="00FC50F3"/>
    <w:rsid w:val="00FC56CB"/>
    <w:rsid w:val="00FC694B"/>
    <w:rsid w:val="00FD055B"/>
    <w:rsid w:val="00FD0580"/>
    <w:rsid w:val="00FD1BFA"/>
    <w:rsid w:val="00FD1D92"/>
    <w:rsid w:val="00FD27B7"/>
    <w:rsid w:val="00FD2A3F"/>
    <w:rsid w:val="00FD2FBF"/>
    <w:rsid w:val="00FD4255"/>
    <w:rsid w:val="00FD7096"/>
    <w:rsid w:val="00FD74AD"/>
    <w:rsid w:val="00FE0881"/>
    <w:rsid w:val="00FE1D63"/>
    <w:rsid w:val="00FE26CE"/>
    <w:rsid w:val="00FE3281"/>
    <w:rsid w:val="00FE592B"/>
    <w:rsid w:val="00FE6AB1"/>
    <w:rsid w:val="00FF012F"/>
    <w:rsid w:val="00FF0FCE"/>
    <w:rsid w:val="00FF1204"/>
    <w:rsid w:val="00FF28EA"/>
    <w:rsid w:val="00FF2985"/>
    <w:rsid w:val="00FF2ADB"/>
    <w:rsid w:val="00FF33D7"/>
    <w:rsid w:val="00FF3D4A"/>
    <w:rsid w:val="00FF4768"/>
    <w:rsid w:val="00FF4DA2"/>
    <w:rsid w:val="00FF65B9"/>
    <w:rsid w:val="00FF6C4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A98164"/>
  <w14:defaultImageDpi w14:val="330"/>
  <w15:chartTrackingRefBased/>
  <w15:docId w15:val="{7EC9EDF8-1D59-462B-978C-2AFEBAEB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AC2"/>
    <w:pPr>
      <w:jc w:val="both"/>
    </w:pPr>
    <w:rPr>
      <w:rFonts w:ascii="Times New Roman" w:hAnsi="Times New Roman"/>
      <w:sz w:val="24"/>
    </w:rPr>
  </w:style>
  <w:style w:type="paragraph" w:styleId="Heading1">
    <w:name w:val="heading 1"/>
    <w:next w:val="Normal"/>
    <w:link w:val="Heading1Char"/>
    <w:uiPriority w:val="9"/>
    <w:qFormat/>
    <w:rsid w:val="001C1A55"/>
    <w:pPr>
      <w:keepNext/>
      <w:keepLines/>
      <w:numPr>
        <w:numId w:val="4"/>
      </w:numPr>
      <w:spacing w:before="320" w:after="240"/>
      <w:outlineLvl w:val="0"/>
    </w:pPr>
    <w:rPr>
      <w:rFonts w:ascii="Inter" w:eastAsiaTheme="majorEastAsia" w:hAnsi="Inter" w:cstheme="majorBidi"/>
      <w:b/>
      <w:color w:val="EA7603"/>
      <w:kern w:val="36"/>
      <w:sz w:val="36"/>
      <w:szCs w:val="56"/>
    </w:rPr>
  </w:style>
  <w:style w:type="paragraph" w:styleId="Heading2">
    <w:name w:val="heading 2"/>
    <w:basedOn w:val="Heading1"/>
    <w:next w:val="Normal"/>
    <w:link w:val="Heading2Char"/>
    <w:uiPriority w:val="9"/>
    <w:unhideWhenUsed/>
    <w:qFormat/>
    <w:rsid w:val="001C1A55"/>
    <w:pPr>
      <w:numPr>
        <w:ilvl w:val="1"/>
      </w:numPr>
      <w:outlineLvl w:val="1"/>
    </w:pPr>
    <w:rPr>
      <w:sz w:val="32"/>
    </w:rPr>
  </w:style>
  <w:style w:type="paragraph" w:styleId="Heading3">
    <w:name w:val="heading 3"/>
    <w:basedOn w:val="Heading1"/>
    <w:next w:val="Normal"/>
    <w:link w:val="Heading3Char"/>
    <w:uiPriority w:val="9"/>
    <w:unhideWhenUsed/>
    <w:qFormat/>
    <w:rsid w:val="001C1A55"/>
    <w:pPr>
      <w:numPr>
        <w:ilvl w:val="2"/>
      </w:numPr>
      <w:outlineLvl w:val="2"/>
    </w:pPr>
    <w:rPr>
      <w:color w:val="auto"/>
      <w:sz w:val="32"/>
    </w:rPr>
  </w:style>
  <w:style w:type="paragraph" w:styleId="Heading4">
    <w:name w:val="heading 4"/>
    <w:basedOn w:val="Heading1"/>
    <w:next w:val="Normal"/>
    <w:link w:val="Heading4Char"/>
    <w:uiPriority w:val="9"/>
    <w:unhideWhenUsed/>
    <w:rsid w:val="001C1A55"/>
    <w:pPr>
      <w:numPr>
        <w:numId w:val="0"/>
      </w:numPr>
      <w:outlineLvl w:val="3"/>
    </w:pPr>
  </w:style>
  <w:style w:type="paragraph" w:styleId="Heading5">
    <w:name w:val="heading 5"/>
    <w:basedOn w:val="Heading1"/>
    <w:next w:val="Normal"/>
    <w:link w:val="Heading5Char"/>
    <w:uiPriority w:val="9"/>
    <w:unhideWhenUsed/>
    <w:rsid w:val="00682BFC"/>
    <w:pPr>
      <w:numPr>
        <w:numId w:val="9"/>
      </w:numPr>
      <w:outlineLvl w:val="4"/>
    </w:pPr>
  </w:style>
  <w:style w:type="paragraph" w:styleId="Heading6">
    <w:name w:val="heading 6"/>
    <w:basedOn w:val="Heading1"/>
    <w:next w:val="Normal"/>
    <w:link w:val="Heading6Char"/>
    <w:uiPriority w:val="9"/>
    <w:unhideWhenUsed/>
    <w:rsid w:val="00682BFC"/>
    <w:pPr>
      <w:numPr>
        <w:ilvl w:val="1"/>
        <w:numId w:val="9"/>
      </w:numPr>
      <w:outlineLvl w:val="5"/>
    </w:pPr>
    <w:rPr>
      <w:color w:val="auto"/>
      <w:sz w:val="32"/>
    </w:rPr>
  </w:style>
  <w:style w:type="paragraph" w:styleId="Heading7">
    <w:name w:val="heading 7"/>
    <w:basedOn w:val="Heading1"/>
    <w:next w:val="Normal"/>
    <w:link w:val="Heading7Char"/>
    <w:uiPriority w:val="9"/>
    <w:unhideWhenUsed/>
    <w:rsid w:val="00156750"/>
    <w:pPr>
      <w:numPr>
        <w:numId w:val="0"/>
      </w:numPr>
      <w:outlineLvl w:val="6"/>
    </w:pPr>
    <w:rPr>
      <w:b w:val="0"/>
      <w:iCs/>
      <w:color w:val="auto"/>
      <w:sz w:val="28"/>
    </w:rPr>
  </w:style>
  <w:style w:type="paragraph" w:styleId="Heading8">
    <w:name w:val="heading 8"/>
    <w:basedOn w:val="Heading1"/>
    <w:next w:val="Normal"/>
    <w:link w:val="Heading8Char"/>
    <w:uiPriority w:val="9"/>
    <w:unhideWhenUsed/>
    <w:rsid w:val="00156750"/>
    <w:pPr>
      <w:numPr>
        <w:numId w:val="0"/>
      </w:numPr>
      <w:outlineLvl w:val="7"/>
    </w:pPr>
    <w:rPr>
      <w:b w:val="0"/>
      <w:color w:val="auto"/>
      <w:sz w:val="28"/>
      <w:szCs w:val="21"/>
    </w:rPr>
  </w:style>
  <w:style w:type="paragraph" w:styleId="Heading9">
    <w:name w:val="heading 9"/>
    <w:basedOn w:val="Heading1"/>
    <w:next w:val="Normal"/>
    <w:link w:val="Heading9Char"/>
    <w:uiPriority w:val="9"/>
    <w:unhideWhenUsed/>
    <w:rsid w:val="00156750"/>
    <w:pPr>
      <w:numPr>
        <w:numId w:val="0"/>
      </w:numPr>
      <w:outlineLvl w:val="8"/>
    </w:pPr>
    <w:rPr>
      <w:b w:val="0"/>
      <w:iCs/>
      <w:color w:val="auto"/>
      <w:sz w:val="2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AF36C0"/>
    <w:pPr>
      <w:jc w:val="center"/>
    </w:pPr>
  </w:style>
  <w:style w:type="character" w:customStyle="1" w:styleId="HeaderChar">
    <w:name w:val="Header Char"/>
    <w:basedOn w:val="DefaultParagraphFont"/>
    <w:link w:val="Header"/>
    <w:uiPriority w:val="99"/>
    <w:rsid w:val="00AF36C0"/>
    <w:rPr>
      <w:rFonts w:ascii="Times New Roman" w:hAnsi="Times New Roman"/>
      <w:sz w:val="24"/>
    </w:rPr>
  </w:style>
  <w:style w:type="paragraph" w:styleId="Footer">
    <w:name w:val="footer"/>
    <w:basedOn w:val="Header"/>
    <w:link w:val="FooterChar"/>
    <w:uiPriority w:val="99"/>
    <w:unhideWhenUsed/>
    <w:qFormat/>
    <w:rsid w:val="008821AE"/>
  </w:style>
  <w:style w:type="character" w:customStyle="1" w:styleId="FooterChar">
    <w:name w:val="Footer Char"/>
    <w:basedOn w:val="DefaultParagraphFont"/>
    <w:link w:val="Footer"/>
    <w:uiPriority w:val="99"/>
    <w:rsid w:val="008821AE"/>
    <w:rPr>
      <w:rFonts w:ascii="Times New Roman" w:hAnsi="Times New Roman"/>
      <w:sz w:val="24"/>
    </w:rPr>
  </w:style>
  <w:style w:type="paragraph" w:styleId="NoSpacing">
    <w:name w:val="No Spacing"/>
    <w:uiPriority w:val="1"/>
    <w:rsid w:val="00F22130"/>
    <w:pPr>
      <w:spacing w:after="0" w:line="240" w:lineRule="auto"/>
    </w:pPr>
    <w:rPr>
      <w:rFonts w:ascii="Times New Roman" w:hAnsi="Times New Roman"/>
    </w:rPr>
  </w:style>
  <w:style w:type="paragraph" w:styleId="Caption">
    <w:name w:val="caption"/>
    <w:basedOn w:val="Normal"/>
    <w:next w:val="Normal"/>
    <w:uiPriority w:val="35"/>
    <w:unhideWhenUsed/>
    <w:qFormat/>
    <w:rsid w:val="00593F6C"/>
    <w:pPr>
      <w:spacing w:before="80" w:line="240" w:lineRule="auto"/>
      <w:jc w:val="center"/>
    </w:pPr>
    <w:rPr>
      <w:iCs/>
      <w:szCs w:val="18"/>
    </w:rPr>
  </w:style>
  <w:style w:type="paragraph" w:styleId="Title">
    <w:name w:val="Title"/>
    <w:next w:val="Normal"/>
    <w:link w:val="TitleChar"/>
    <w:uiPriority w:val="10"/>
    <w:rsid w:val="001C1A55"/>
    <w:pPr>
      <w:keepLines/>
      <w:spacing w:before="320" w:after="400" w:line="240" w:lineRule="auto"/>
    </w:pPr>
    <w:rPr>
      <w:rFonts w:ascii="Inter" w:eastAsiaTheme="majorEastAsia" w:hAnsi="Inter" w:cstheme="majorBidi"/>
      <w:b/>
      <w:color w:val="EA7603"/>
      <w:kern w:val="36"/>
      <w:sz w:val="36"/>
      <w:szCs w:val="56"/>
    </w:rPr>
  </w:style>
  <w:style w:type="character" w:customStyle="1" w:styleId="TitleChar">
    <w:name w:val="Title Char"/>
    <w:basedOn w:val="DefaultParagraphFont"/>
    <w:link w:val="Title"/>
    <w:uiPriority w:val="10"/>
    <w:rsid w:val="001C1A55"/>
    <w:rPr>
      <w:rFonts w:ascii="Inter" w:eastAsiaTheme="majorEastAsia" w:hAnsi="Inter" w:cstheme="majorBidi"/>
      <w:b/>
      <w:color w:val="EA7603"/>
      <w:kern w:val="36"/>
      <w:sz w:val="36"/>
      <w:szCs w:val="56"/>
    </w:rPr>
  </w:style>
  <w:style w:type="paragraph" w:styleId="Subtitle">
    <w:name w:val="Subtitle"/>
    <w:basedOn w:val="Normal"/>
    <w:next w:val="Normal"/>
    <w:link w:val="SubtitleChar"/>
    <w:uiPriority w:val="11"/>
    <w:rsid w:val="001C1A55"/>
    <w:pPr>
      <w:keepLines/>
      <w:spacing w:before="160" w:after="240"/>
    </w:pPr>
    <w:rPr>
      <w:rFonts w:ascii="Inter" w:hAnsi="Inter"/>
      <w:b/>
      <w:kern w:val="28"/>
      <w:sz w:val="28"/>
    </w:rPr>
  </w:style>
  <w:style w:type="character" w:customStyle="1" w:styleId="SubtitleChar">
    <w:name w:val="Subtitle Char"/>
    <w:basedOn w:val="DefaultParagraphFont"/>
    <w:link w:val="Subtitle"/>
    <w:uiPriority w:val="11"/>
    <w:rsid w:val="001C1A55"/>
    <w:rPr>
      <w:rFonts w:ascii="Inter" w:hAnsi="Inter"/>
      <w:b/>
      <w:kern w:val="28"/>
      <w:sz w:val="28"/>
    </w:rPr>
  </w:style>
  <w:style w:type="character" w:styleId="Emphasis">
    <w:name w:val="Emphasis"/>
    <w:basedOn w:val="DefaultParagraphFont"/>
    <w:uiPriority w:val="20"/>
    <w:qFormat/>
    <w:rsid w:val="00120934"/>
    <w:rPr>
      <w:rFonts w:ascii="Inter" w:hAnsi="Inter"/>
      <w:i w:val="0"/>
      <w:iCs/>
      <w:sz w:val="22"/>
    </w:rPr>
  </w:style>
  <w:style w:type="table" w:styleId="TableGrid">
    <w:name w:val="Table Grid"/>
    <w:basedOn w:val="TableNormal"/>
    <w:uiPriority w:val="39"/>
    <w:rsid w:val="00627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Emphasis"/>
    <w:uiPriority w:val="19"/>
    <w:rsid w:val="009F40E6"/>
    <w:rPr>
      <w:rFonts w:ascii="Inter" w:hAnsi="Inter"/>
      <w:i w:val="0"/>
      <w:iCs/>
      <w:sz w:val="20"/>
    </w:rPr>
  </w:style>
  <w:style w:type="character" w:styleId="IntenseEmphasis">
    <w:name w:val="Intense Emphasis"/>
    <w:basedOn w:val="Emphasis"/>
    <w:uiPriority w:val="21"/>
    <w:qFormat/>
    <w:rsid w:val="007A4084"/>
    <w:rPr>
      <w:rFonts w:ascii="Inter" w:hAnsi="Inter"/>
      <w:b/>
      <w:i w:val="0"/>
      <w:iCs/>
      <w:sz w:val="22"/>
    </w:rPr>
  </w:style>
  <w:style w:type="paragraph" w:styleId="ListParagraph">
    <w:name w:val="List Paragraph"/>
    <w:basedOn w:val="Normal"/>
    <w:uiPriority w:val="34"/>
    <w:qFormat/>
    <w:rsid w:val="00AC533E"/>
    <w:pPr>
      <w:numPr>
        <w:numId w:val="1"/>
      </w:numPr>
      <w:contextualSpacing/>
    </w:pPr>
    <w:rPr>
      <w:szCs w:val="20"/>
    </w:rPr>
  </w:style>
  <w:style w:type="character" w:customStyle="1" w:styleId="Heading1Char">
    <w:name w:val="Heading 1 Char"/>
    <w:basedOn w:val="DefaultParagraphFont"/>
    <w:link w:val="Heading1"/>
    <w:uiPriority w:val="9"/>
    <w:rsid w:val="001C1A55"/>
    <w:rPr>
      <w:rFonts w:ascii="Inter" w:eastAsiaTheme="majorEastAsia" w:hAnsi="Inter" w:cstheme="majorBidi"/>
      <w:b/>
      <w:color w:val="EA7603"/>
      <w:kern w:val="36"/>
      <w:sz w:val="36"/>
      <w:szCs w:val="56"/>
    </w:rPr>
  </w:style>
  <w:style w:type="paragraph" w:styleId="TOCHeading">
    <w:name w:val="TOC Heading"/>
    <w:basedOn w:val="Title"/>
    <w:next w:val="Normal"/>
    <w:uiPriority w:val="39"/>
    <w:unhideWhenUsed/>
    <w:qFormat/>
    <w:rsid w:val="00B1480E"/>
    <w:pPr>
      <w:spacing w:after="320"/>
    </w:pPr>
  </w:style>
  <w:style w:type="paragraph" w:styleId="Bibliography">
    <w:name w:val="Bibliography"/>
    <w:basedOn w:val="Normal"/>
    <w:next w:val="Normal"/>
    <w:uiPriority w:val="37"/>
    <w:unhideWhenUsed/>
    <w:qFormat/>
    <w:rsid w:val="00A9588A"/>
    <w:rPr>
      <w:rFonts w:ascii="Inter" w:hAnsi="Inter"/>
      <w:sz w:val="20"/>
    </w:rPr>
  </w:style>
  <w:style w:type="paragraph" w:styleId="IntenseQuote">
    <w:name w:val="Intense Quote"/>
    <w:basedOn w:val="Normal"/>
    <w:next w:val="Normal"/>
    <w:link w:val="IntenseQuoteChar"/>
    <w:uiPriority w:val="30"/>
    <w:rsid w:val="00F12EB1"/>
    <w:pPr>
      <w:pBdr>
        <w:top w:val="single" w:sz="4" w:space="10" w:color="EA7603"/>
        <w:bottom w:val="single" w:sz="4" w:space="10" w:color="EA7603"/>
      </w:pBdr>
      <w:spacing w:before="360" w:after="360"/>
      <w:ind w:left="864" w:right="864"/>
      <w:jc w:val="center"/>
    </w:pPr>
    <w:rPr>
      <w:i/>
      <w:iCs/>
      <w:color w:val="EA7603"/>
    </w:rPr>
  </w:style>
  <w:style w:type="paragraph" w:styleId="BodyText">
    <w:name w:val="Body Text"/>
    <w:basedOn w:val="Normal"/>
    <w:link w:val="BodyTextChar"/>
    <w:rsid w:val="00937444"/>
    <w:pPr>
      <w:widowControl w:val="0"/>
      <w:suppressAutoHyphens/>
      <w:spacing w:after="283" w:line="240" w:lineRule="auto"/>
    </w:pPr>
    <w:rPr>
      <w:rFonts w:eastAsia="Arial Unicode MS" w:cs="Lucida Sans"/>
      <w:szCs w:val="24"/>
      <w:lang w:val="en-US" w:eastAsia="zh-CN" w:bidi="hi-IN"/>
    </w:rPr>
  </w:style>
  <w:style w:type="character" w:customStyle="1" w:styleId="BodyTextChar">
    <w:name w:val="Body Text Char"/>
    <w:basedOn w:val="DefaultParagraphFont"/>
    <w:link w:val="BodyText"/>
    <w:rsid w:val="00937444"/>
    <w:rPr>
      <w:rFonts w:ascii="Times New Roman" w:eastAsia="Arial Unicode MS" w:hAnsi="Times New Roman" w:cs="Lucida Sans"/>
      <w:szCs w:val="24"/>
      <w:lang w:val="en-US" w:eastAsia="zh-CN" w:bidi="hi-IN"/>
    </w:rPr>
  </w:style>
  <w:style w:type="character" w:styleId="PlaceholderText">
    <w:name w:val="Placeholder Text"/>
    <w:basedOn w:val="DefaultParagraphFont"/>
    <w:uiPriority w:val="99"/>
    <w:semiHidden/>
    <w:rsid w:val="003868D6"/>
    <w:rPr>
      <w:color w:val="808080"/>
    </w:rPr>
  </w:style>
  <w:style w:type="character" w:customStyle="1" w:styleId="Heading2Char">
    <w:name w:val="Heading 2 Char"/>
    <w:basedOn w:val="DefaultParagraphFont"/>
    <w:link w:val="Heading2"/>
    <w:uiPriority w:val="9"/>
    <w:rsid w:val="001C1A55"/>
    <w:rPr>
      <w:rFonts w:ascii="Inter" w:eastAsiaTheme="majorEastAsia" w:hAnsi="Inter" w:cstheme="majorBidi"/>
      <w:b/>
      <w:color w:val="EA7603"/>
      <w:kern w:val="36"/>
      <w:sz w:val="32"/>
      <w:szCs w:val="56"/>
    </w:rPr>
  </w:style>
  <w:style w:type="character" w:customStyle="1" w:styleId="Heading3Char">
    <w:name w:val="Heading 3 Char"/>
    <w:basedOn w:val="DefaultParagraphFont"/>
    <w:link w:val="Heading3"/>
    <w:uiPriority w:val="9"/>
    <w:rsid w:val="001C1A55"/>
    <w:rPr>
      <w:rFonts w:ascii="Inter" w:eastAsiaTheme="majorEastAsia" w:hAnsi="Inter" w:cstheme="majorBidi"/>
      <w:b/>
      <w:kern w:val="36"/>
      <w:sz w:val="32"/>
      <w:szCs w:val="56"/>
    </w:rPr>
  </w:style>
  <w:style w:type="character" w:customStyle="1" w:styleId="Heading4Char">
    <w:name w:val="Heading 4 Char"/>
    <w:basedOn w:val="DefaultParagraphFont"/>
    <w:link w:val="Heading4"/>
    <w:uiPriority w:val="9"/>
    <w:rsid w:val="001C1A55"/>
    <w:rPr>
      <w:rFonts w:ascii="Inter" w:eastAsiaTheme="majorEastAsia" w:hAnsi="Inter" w:cstheme="majorBidi"/>
      <w:b/>
      <w:color w:val="EA7603"/>
      <w:kern w:val="36"/>
      <w:sz w:val="36"/>
      <w:szCs w:val="56"/>
    </w:rPr>
  </w:style>
  <w:style w:type="character" w:customStyle="1" w:styleId="Heading5Char">
    <w:name w:val="Heading 5 Char"/>
    <w:basedOn w:val="DefaultParagraphFont"/>
    <w:link w:val="Heading5"/>
    <w:uiPriority w:val="9"/>
    <w:rsid w:val="001C1A55"/>
    <w:rPr>
      <w:rFonts w:ascii="Inter" w:eastAsiaTheme="majorEastAsia" w:hAnsi="Inter" w:cstheme="majorBidi"/>
      <w:b/>
      <w:color w:val="EA7603"/>
      <w:kern w:val="36"/>
      <w:sz w:val="36"/>
      <w:szCs w:val="56"/>
    </w:rPr>
  </w:style>
  <w:style w:type="character" w:customStyle="1" w:styleId="Heading6Char">
    <w:name w:val="Heading 6 Char"/>
    <w:basedOn w:val="DefaultParagraphFont"/>
    <w:link w:val="Heading6"/>
    <w:uiPriority w:val="9"/>
    <w:rsid w:val="001C1A55"/>
    <w:rPr>
      <w:rFonts w:ascii="Inter" w:eastAsiaTheme="majorEastAsia" w:hAnsi="Inter" w:cstheme="majorBidi"/>
      <w:b/>
      <w:kern w:val="36"/>
      <w:sz w:val="32"/>
      <w:szCs w:val="56"/>
    </w:rPr>
  </w:style>
  <w:style w:type="paragraph" w:styleId="TOC1">
    <w:name w:val="toc 1"/>
    <w:basedOn w:val="Normal"/>
    <w:next w:val="Normal"/>
    <w:autoRedefine/>
    <w:uiPriority w:val="39"/>
    <w:unhideWhenUsed/>
    <w:rsid w:val="004D1112"/>
    <w:pPr>
      <w:spacing w:after="100"/>
    </w:pPr>
    <w:rPr>
      <w:b/>
      <w:kern w:val="24"/>
    </w:rPr>
  </w:style>
  <w:style w:type="paragraph" w:styleId="TOC2">
    <w:name w:val="toc 2"/>
    <w:basedOn w:val="Normal"/>
    <w:next w:val="Normal"/>
    <w:autoRedefine/>
    <w:uiPriority w:val="39"/>
    <w:unhideWhenUsed/>
    <w:rsid w:val="00037E75"/>
    <w:pPr>
      <w:tabs>
        <w:tab w:val="left" w:pos="993"/>
        <w:tab w:val="right" w:leader="dot" w:pos="9060"/>
      </w:tabs>
      <w:spacing w:after="100"/>
      <w:ind w:left="426"/>
    </w:pPr>
    <w:rPr>
      <w:kern w:val="24"/>
    </w:rPr>
  </w:style>
  <w:style w:type="paragraph" w:styleId="TOC3">
    <w:name w:val="toc 3"/>
    <w:basedOn w:val="Normal"/>
    <w:next w:val="Normal"/>
    <w:autoRedefine/>
    <w:uiPriority w:val="39"/>
    <w:unhideWhenUsed/>
    <w:rsid w:val="00037E75"/>
    <w:pPr>
      <w:tabs>
        <w:tab w:val="left" w:pos="1701"/>
        <w:tab w:val="left" w:pos="1843"/>
        <w:tab w:val="right" w:leader="dot" w:pos="9060"/>
      </w:tabs>
      <w:spacing w:after="100"/>
      <w:ind w:left="993"/>
    </w:pPr>
    <w:rPr>
      <w:kern w:val="24"/>
    </w:rPr>
  </w:style>
  <w:style w:type="character" w:styleId="Hyperlink">
    <w:name w:val="Hyperlink"/>
    <w:basedOn w:val="DefaultParagraphFont"/>
    <w:uiPriority w:val="99"/>
    <w:unhideWhenUsed/>
    <w:rsid w:val="00D13CA9"/>
    <w:rPr>
      <w:color w:val="EA7603"/>
      <w:u w:val="single"/>
    </w:rPr>
  </w:style>
  <w:style w:type="character" w:customStyle="1" w:styleId="Heading7Char">
    <w:name w:val="Heading 7 Char"/>
    <w:basedOn w:val="DefaultParagraphFont"/>
    <w:link w:val="Heading7"/>
    <w:uiPriority w:val="9"/>
    <w:rsid w:val="00156750"/>
    <w:rPr>
      <w:rFonts w:ascii="Inter" w:eastAsiaTheme="majorEastAsia" w:hAnsi="Inter" w:cstheme="majorBidi"/>
      <w:iCs/>
      <w:sz w:val="28"/>
      <w:szCs w:val="56"/>
    </w:rPr>
  </w:style>
  <w:style w:type="character" w:customStyle="1" w:styleId="Heading8Char">
    <w:name w:val="Heading 8 Char"/>
    <w:basedOn w:val="DefaultParagraphFont"/>
    <w:link w:val="Heading8"/>
    <w:uiPriority w:val="9"/>
    <w:rsid w:val="00156750"/>
    <w:rPr>
      <w:rFonts w:ascii="Inter" w:eastAsiaTheme="majorEastAsia" w:hAnsi="Inter" w:cstheme="majorBidi"/>
      <w:sz w:val="28"/>
      <w:szCs w:val="21"/>
    </w:rPr>
  </w:style>
  <w:style w:type="character" w:customStyle="1" w:styleId="Heading9Char">
    <w:name w:val="Heading 9 Char"/>
    <w:basedOn w:val="DefaultParagraphFont"/>
    <w:link w:val="Heading9"/>
    <w:uiPriority w:val="9"/>
    <w:rsid w:val="00156750"/>
    <w:rPr>
      <w:rFonts w:ascii="Inter" w:eastAsiaTheme="majorEastAsia" w:hAnsi="Inter" w:cstheme="majorBidi"/>
      <w:iCs/>
      <w:sz w:val="28"/>
      <w:szCs w:val="21"/>
    </w:rPr>
  </w:style>
  <w:style w:type="paragraph" w:styleId="TOC4">
    <w:name w:val="toc 4"/>
    <w:basedOn w:val="Normal"/>
    <w:next w:val="Normal"/>
    <w:autoRedefine/>
    <w:uiPriority w:val="39"/>
    <w:unhideWhenUsed/>
    <w:rsid w:val="004D1112"/>
    <w:pPr>
      <w:tabs>
        <w:tab w:val="left" w:pos="0"/>
        <w:tab w:val="right" w:leader="dot" w:pos="9060"/>
      </w:tabs>
      <w:spacing w:after="100"/>
    </w:pPr>
    <w:rPr>
      <w:b/>
      <w:noProof/>
      <w:kern w:val="24"/>
    </w:rPr>
  </w:style>
  <w:style w:type="character" w:customStyle="1" w:styleId="IntenseQuoteChar">
    <w:name w:val="Intense Quote Char"/>
    <w:basedOn w:val="DefaultParagraphFont"/>
    <w:link w:val="IntenseQuote"/>
    <w:uiPriority w:val="30"/>
    <w:rsid w:val="00F12EB1"/>
    <w:rPr>
      <w:rFonts w:ascii="Times New Roman" w:hAnsi="Times New Roman"/>
      <w:i/>
      <w:iCs/>
      <w:color w:val="EA7603"/>
    </w:rPr>
  </w:style>
  <w:style w:type="character" w:styleId="SubtleReference">
    <w:name w:val="Subtle Reference"/>
    <w:basedOn w:val="DefaultParagraphFont"/>
    <w:uiPriority w:val="31"/>
    <w:rsid w:val="00F12EB1"/>
    <w:rPr>
      <w:caps w:val="0"/>
      <w:smallCaps w:val="0"/>
      <w:color w:val="EA7603"/>
    </w:rPr>
  </w:style>
  <w:style w:type="character" w:styleId="IntenseReference">
    <w:name w:val="Intense Reference"/>
    <w:basedOn w:val="DefaultParagraphFont"/>
    <w:uiPriority w:val="32"/>
    <w:rsid w:val="00F12EB1"/>
    <w:rPr>
      <w:b/>
      <w:bCs/>
      <w:caps w:val="0"/>
      <w:smallCaps w:val="0"/>
      <w:color w:val="EA7603"/>
      <w:spacing w:val="5"/>
    </w:rPr>
  </w:style>
  <w:style w:type="paragraph" w:styleId="Quote">
    <w:name w:val="Quote"/>
    <w:basedOn w:val="Normal"/>
    <w:next w:val="Normal"/>
    <w:link w:val="QuoteChar"/>
    <w:uiPriority w:val="29"/>
    <w:rsid w:val="00F12EB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12EB1"/>
    <w:rPr>
      <w:rFonts w:ascii="Times New Roman" w:hAnsi="Times New Roman"/>
      <w:i/>
      <w:iCs/>
      <w:color w:val="404040" w:themeColor="text1" w:themeTint="BF"/>
    </w:rPr>
  </w:style>
  <w:style w:type="paragraph" w:styleId="TableofFigures">
    <w:name w:val="table of figures"/>
    <w:basedOn w:val="Normal"/>
    <w:next w:val="Normal"/>
    <w:uiPriority w:val="99"/>
    <w:unhideWhenUsed/>
    <w:rsid w:val="00F670E2"/>
    <w:pPr>
      <w:spacing w:after="0"/>
    </w:pPr>
  </w:style>
  <w:style w:type="paragraph" w:styleId="TOC5">
    <w:name w:val="toc 5"/>
    <w:basedOn w:val="Normal"/>
    <w:next w:val="Normal"/>
    <w:autoRedefine/>
    <w:uiPriority w:val="39"/>
    <w:unhideWhenUsed/>
    <w:rsid w:val="00094AF7"/>
    <w:pPr>
      <w:tabs>
        <w:tab w:val="left" w:pos="851"/>
        <w:tab w:val="right" w:leader="dot" w:pos="9070"/>
      </w:tabs>
      <w:spacing w:after="100"/>
      <w:ind w:left="426"/>
    </w:pPr>
    <w:rPr>
      <w:noProof/>
      <w:kern w:val="24"/>
    </w:rPr>
  </w:style>
  <w:style w:type="paragraph" w:styleId="NormalWeb">
    <w:name w:val="Normal (Web)"/>
    <w:basedOn w:val="Normal"/>
    <w:uiPriority w:val="99"/>
    <w:semiHidden/>
    <w:unhideWhenUsed/>
    <w:rsid w:val="00E7487B"/>
    <w:pPr>
      <w:spacing w:before="100" w:beforeAutospacing="1" w:after="100" w:afterAutospacing="1" w:line="240" w:lineRule="auto"/>
    </w:pPr>
    <w:rPr>
      <w:rFonts w:eastAsiaTheme="minorEastAsia" w:cs="Times New Roman"/>
      <w:szCs w:val="24"/>
      <w:lang w:eastAsia="cs-CZ"/>
    </w:rPr>
  </w:style>
  <w:style w:type="paragraph" w:styleId="HTMLPreformatted">
    <w:name w:val="HTML Preformatted"/>
    <w:basedOn w:val="Normal"/>
    <w:link w:val="HTMLPreformattedChar"/>
    <w:uiPriority w:val="99"/>
    <w:semiHidden/>
    <w:unhideWhenUsed/>
    <w:rsid w:val="00E74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eastAsia="cs-CZ"/>
    </w:rPr>
  </w:style>
  <w:style w:type="character" w:customStyle="1" w:styleId="HTMLPreformattedChar">
    <w:name w:val="HTML Preformatted Char"/>
    <w:basedOn w:val="DefaultParagraphFont"/>
    <w:link w:val="HTMLPreformatted"/>
    <w:uiPriority w:val="99"/>
    <w:semiHidden/>
    <w:rsid w:val="00E7487B"/>
    <w:rPr>
      <w:rFonts w:ascii="Courier New" w:eastAsiaTheme="minorEastAsia" w:hAnsi="Courier New" w:cs="Courier New"/>
      <w:sz w:val="20"/>
      <w:szCs w:val="20"/>
      <w:lang w:eastAsia="cs-CZ"/>
    </w:rPr>
  </w:style>
  <w:style w:type="paragraph" w:styleId="BalloonText">
    <w:name w:val="Balloon Text"/>
    <w:basedOn w:val="Normal"/>
    <w:link w:val="BalloonTextChar"/>
    <w:uiPriority w:val="99"/>
    <w:semiHidden/>
    <w:unhideWhenUsed/>
    <w:rsid w:val="00C97E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7E8F"/>
    <w:rPr>
      <w:rFonts w:ascii="Segoe UI" w:hAnsi="Segoe UI" w:cs="Segoe UI"/>
      <w:sz w:val="18"/>
      <w:szCs w:val="18"/>
    </w:rPr>
  </w:style>
  <w:style w:type="paragraph" w:styleId="PlainText">
    <w:name w:val="Plain Text"/>
    <w:link w:val="PlainTextChar"/>
    <w:uiPriority w:val="99"/>
    <w:qFormat/>
    <w:rsid w:val="00B32E9D"/>
    <w:pPr>
      <w:shd w:val="pct5" w:color="auto" w:fill="auto"/>
      <w:spacing w:after="0" w:line="240" w:lineRule="auto"/>
    </w:pPr>
    <w:rPr>
      <w:rFonts w:ascii="Consolas" w:hAnsi="Consolas"/>
      <w:noProof/>
      <w:sz w:val="20"/>
      <w:szCs w:val="21"/>
    </w:rPr>
  </w:style>
  <w:style w:type="character" w:customStyle="1" w:styleId="PlainTextChar">
    <w:name w:val="Plain Text Char"/>
    <w:basedOn w:val="DefaultParagraphFont"/>
    <w:link w:val="PlainText"/>
    <w:uiPriority w:val="99"/>
    <w:rsid w:val="00A649D3"/>
    <w:rPr>
      <w:rFonts w:ascii="Consolas" w:hAnsi="Consolas"/>
      <w:noProof/>
      <w:sz w:val="20"/>
      <w:szCs w:val="21"/>
      <w:shd w:val="pct5" w:color="auto" w:fill="auto"/>
    </w:rPr>
  </w:style>
  <w:style w:type="numbering" w:customStyle="1" w:styleId="slovannadpisy">
    <w:name w:val="Číslované nadpisy"/>
    <w:uiPriority w:val="99"/>
    <w:rsid w:val="009D3FC3"/>
    <w:pPr>
      <w:numPr>
        <w:numId w:val="2"/>
      </w:numPr>
    </w:pPr>
  </w:style>
  <w:style w:type="numbering" w:customStyle="1" w:styleId="Plohy">
    <w:name w:val="Přílohy"/>
    <w:uiPriority w:val="99"/>
    <w:rsid w:val="00682BFC"/>
    <w:pPr>
      <w:numPr>
        <w:numId w:val="3"/>
      </w:numPr>
    </w:pPr>
  </w:style>
  <w:style w:type="paragraph" w:styleId="TOC6">
    <w:name w:val="toc 6"/>
    <w:basedOn w:val="Normal"/>
    <w:next w:val="Normal"/>
    <w:autoRedefine/>
    <w:uiPriority w:val="39"/>
    <w:unhideWhenUsed/>
    <w:rsid w:val="00094AF7"/>
    <w:pPr>
      <w:tabs>
        <w:tab w:val="left" w:pos="1560"/>
        <w:tab w:val="right" w:leader="dot" w:pos="9060"/>
      </w:tabs>
      <w:spacing w:after="100"/>
      <w:ind w:left="993"/>
    </w:pPr>
    <w:rPr>
      <w:noProof/>
      <w:kern w:val="24"/>
    </w:rPr>
  </w:style>
  <w:style w:type="paragraph" w:styleId="Index1">
    <w:name w:val="index 1"/>
    <w:basedOn w:val="Normal"/>
    <w:next w:val="Normal"/>
    <w:autoRedefine/>
    <w:uiPriority w:val="99"/>
    <w:unhideWhenUsed/>
    <w:rsid w:val="00AD71CD"/>
    <w:pPr>
      <w:tabs>
        <w:tab w:val="right" w:leader="dot" w:pos="9060"/>
      </w:tabs>
      <w:spacing w:after="0" w:line="240" w:lineRule="auto"/>
    </w:pPr>
  </w:style>
  <w:style w:type="paragraph" w:styleId="Index3">
    <w:name w:val="index 3"/>
    <w:basedOn w:val="Normal"/>
    <w:next w:val="Normal"/>
    <w:autoRedefine/>
    <w:uiPriority w:val="99"/>
    <w:semiHidden/>
    <w:unhideWhenUsed/>
    <w:rsid w:val="00FB6753"/>
    <w:pPr>
      <w:spacing w:after="0" w:line="240" w:lineRule="auto"/>
      <w:ind w:left="720" w:hanging="240"/>
    </w:pPr>
  </w:style>
  <w:style w:type="paragraph" w:styleId="Index2">
    <w:name w:val="index 2"/>
    <w:basedOn w:val="Normal"/>
    <w:next w:val="Normal"/>
    <w:autoRedefine/>
    <w:uiPriority w:val="99"/>
    <w:semiHidden/>
    <w:unhideWhenUsed/>
    <w:rsid w:val="00FB6753"/>
    <w:pPr>
      <w:spacing w:after="0" w:line="240" w:lineRule="auto"/>
      <w:ind w:left="480" w:hanging="240"/>
    </w:pPr>
  </w:style>
  <w:style w:type="paragraph" w:styleId="Revision">
    <w:name w:val="Revision"/>
    <w:hidden/>
    <w:uiPriority w:val="99"/>
    <w:semiHidden/>
    <w:rsid w:val="00EE6D9E"/>
    <w:pPr>
      <w:spacing w:after="0" w:line="240" w:lineRule="auto"/>
    </w:pPr>
    <w:rPr>
      <w:rFonts w:ascii="Times New Roman" w:hAnsi="Times New Roman"/>
      <w:sz w:val="24"/>
    </w:rPr>
  </w:style>
  <w:style w:type="paragraph" w:styleId="FootnoteText">
    <w:name w:val="footnote text"/>
    <w:basedOn w:val="Normal"/>
    <w:link w:val="FootnoteTextChar"/>
    <w:uiPriority w:val="99"/>
    <w:semiHidden/>
    <w:unhideWhenUsed/>
    <w:rsid w:val="006346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46CA"/>
    <w:rPr>
      <w:rFonts w:ascii="Times New Roman" w:hAnsi="Times New Roman"/>
      <w:sz w:val="20"/>
      <w:szCs w:val="20"/>
    </w:rPr>
  </w:style>
  <w:style w:type="character" w:styleId="FootnoteReference">
    <w:name w:val="footnote reference"/>
    <w:basedOn w:val="DefaultParagraphFont"/>
    <w:uiPriority w:val="99"/>
    <w:semiHidden/>
    <w:unhideWhenUsed/>
    <w:rsid w:val="006346CA"/>
    <w:rPr>
      <w:vertAlign w:val="superscript"/>
    </w:rPr>
  </w:style>
  <w:style w:type="character" w:styleId="Strong">
    <w:name w:val="Strong"/>
    <w:basedOn w:val="DefaultParagraphFont"/>
    <w:uiPriority w:val="22"/>
    <w:rsid w:val="006166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7247">
      <w:bodyDiv w:val="1"/>
      <w:marLeft w:val="0"/>
      <w:marRight w:val="0"/>
      <w:marTop w:val="0"/>
      <w:marBottom w:val="0"/>
      <w:divBdr>
        <w:top w:val="none" w:sz="0" w:space="0" w:color="auto"/>
        <w:left w:val="none" w:sz="0" w:space="0" w:color="auto"/>
        <w:bottom w:val="none" w:sz="0" w:space="0" w:color="auto"/>
        <w:right w:val="none" w:sz="0" w:space="0" w:color="auto"/>
      </w:divBdr>
    </w:div>
    <w:div w:id="65298431">
      <w:bodyDiv w:val="1"/>
      <w:marLeft w:val="0"/>
      <w:marRight w:val="0"/>
      <w:marTop w:val="0"/>
      <w:marBottom w:val="0"/>
      <w:divBdr>
        <w:top w:val="none" w:sz="0" w:space="0" w:color="auto"/>
        <w:left w:val="none" w:sz="0" w:space="0" w:color="auto"/>
        <w:bottom w:val="none" w:sz="0" w:space="0" w:color="auto"/>
        <w:right w:val="none" w:sz="0" w:space="0" w:color="auto"/>
      </w:divBdr>
    </w:div>
    <w:div w:id="162666506">
      <w:bodyDiv w:val="1"/>
      <w:marLeft w:val="0"/>
      <w:marRight w:val="0"/>
      <w:marTop w:val="0"/>
      <w:marBottom w:val="0"/>
      <w:divBdr>
        <w:top w:val="none" w:sz="0" w:space="0" w:color="auto"/>
        <w:left w:val="none" w:sz="0" w:space="0" w:color="auto"/>
        <w:bottom w:val="none" w:sz="0" w:space="0" w:color="auto"/>
        <w:right w:val="none" w:sz="0" w:space="0" w:color="auto"/>
      </w:divBdr>
    </w:div>
    <w:div w:id="171846096">
      <w:bodyDiv w:val="1"/>
      <w:marLeft w:val="0"/>
      <w:marRight w:val="0"/>
      <w:marTop w:val="0"/>
      <w:marBottom w:val="0"/>
      <w:divBdr>
        <w:top w:val="none" w:sz="0" w:space="0" w:color="auto"/>
        <w:left w:val="none" w:sz="0" w:space="0" w:color="auto"/>
        <w:bottom w:val="none" w:sz="0" w:space="0" w:color="auto"/>
        <w:right w:val="none" w:sz="0" w:space="0" w:color="auto"/>
      </w:divBdr>
    </w:div>
    <w:div w:id="249778056">
      <w:bodyDiv w:val="1"/>
      <w:marLeft w:val="0"/>
      <w:marRight w:val="0"/>
      <w:marTop w:val="0"/>
      <w:marBottom w:val="0"/>
      <w:divBdr>
        <w:top w:val="none" w:sz="0" w:space="0" w:color="auto"/>
        <w:left w:val="none" w:sz="0" w:space="0" w:color="auto"/>
        <w:bottom w:val="none" w:sz="0" w:space="0" w:color="auto"/>
        <w:right w:val="none" w:sz="0" w:space="0" w:color="auto"/>
      </w:divBdr>
    </w:div>
    <w:div w:id="298069557">
      <w:bodyDiv w:val="1"/>
      <w:marLeft w:val="0"/>
      <w:marRight w:val="0"/>
      <w:marTop w:val="0"/>
      <w:marBottom w:val="0"/>
      <w:divBdr>
        <w:top w:val="none" w:sz="0" w:space="0" w:color="auto"/>
        <w:left w:val="none" w:sz="0" w:space="0" w:color="auto"/>
        <w:bottom w:val="none" w:sz="0" w:space="0" w:color="auto"/>
        <w:right w:val="none" w:sz="0" w:space="0" w:color="auto"/>
      </w:divBdr>
    </w:div>
    <w:div w:id="345443981">
      <w:bodyDiv w:val="1"/>
      <w:marLeft w:val="0"/>
      <w:marRight w:val="0"/>
      <w:marTop w:val="0"/>
      <w:marBottom w:val="0"/>
      <w:divBdr>
        <w:top w:val="none" w:sz="0" w:space="0" w:color="auto"/>
        <w:left w:val="none" w:sz="0" w:space="0" w:color="auto"/>
        <w:bottom w:val="none" w:sz="0" w:space="0" w:color="auto"/>
        <w:right w:val="none" w:sz="0" w:space="0" w:color="auto"/>
      </w:divBdr>
    </w:div>
    <w:div w:id="369378364">
      <w:bodyDiv w:val="1"/>
      <w:marLeft w:val="0"/>
      <w:marRight w:val="0"/>
      <w:marTop w:val="0"/>
      <w:marBottom w:val="0"/>
      <w:divBdr>
        <w:top w:val="none" w:sz="0" w:space="0" w:color="auto"/>
        <w:left w:val="none" w:sz="0" w:space="0" w:color="auto"/>
        <w:bottom w:val="none" w:sz="0" w:space="0" w:color="auto"/>
        <w:right w:val="none" w:sz="0" w:space="0" w:color="auto"/>
      </w:divBdr>
    </w:div>
    <w:div w:id="468204562">
      <w:bodyDiv w:val="1"/>
      <w:marLeft w:val="0"/>
      <w:marRight w:val="0"/>
      <w:marTop w:val="0"/>
      <w:marBottom w:val="0"/>
      <w:divBdr>
        <w:top w:val="none" w:sz="0" w:space="0" w:color="auto"/>
        <w:left w:val="none" w:sz="0" w:space="0" w:color="auto"/>
        <w:bottom w:val="none" w:sz="0" w:space="0" w:color="auto"/>
        <w:right w:val="none" w:sz="0" w:space="0" w:color="auto"/>
      </w:divBdr>
    </w:div>
    <w:div w:id="705721786">
      <w:bodyDiv w:val="1"/>
      <w:marLeft w:val="0"/>
      <w:marRight w:val="0"/>
      <w:marTop w:val="0"/>
      <w:marBottom w:val="0"/>
      <w:divBdr>
        <w:top w:val="none" w:sz="0" w:space="0" w:color="auto"/>
        <w:left w:val="none" w:sz="0" w:space="0" w:color="auto"/>
        <w:bottom w:val="none" w:sz="0" w:space="0" w:color="auto"/>
        <w:right w:val="none" w:sz="0" w:space="0" w:color="auto"/>
      </w:divBdr>
    </w:div>
    <w:div w:id="719397872">
      <w:bodyDiv w:val="1"/>
      <w:marLeft w:val="0"/>
      <w:marRight w:val="0"/>
      <w:marTop w:val="0"/>
      <w:marBottom w:val="0"/>
      <w:divBdr>
        <w:top w:val="none" w:sz="0" w:space="0" w:color="auto"/>
        <w:left w:val="none" w:sz="0" w:space="0" w:color="auto"/>
        <w:bottom w:val="none" w:sz="0" w:space="0" w:color="auto"/>
        <w:right w:val="none" w:sz="0" w:space="0" w:color="auto"/>
      </w:divBdr>
    </w:div>
    <w:div w:id="744300846">
      <w:bodyDiv w:val="1"/>
      <w:marLeft w:val="0"/>
      <w:marRight w:val="0"/>
      <w:marTop w:val="0"/>
      <w:marBottom w:val="0"/>
      <w:divBdr>
        <w:top w:val="none" w:sz="0" w:space="0" w:color="auto"/>
        <w:left w:val="none" w:sz="0" w:space="0" w:color="auto"/>
        <w:bottom w:val="none" w:sz="0" w:space="0" w:color="auto"/>
        <w:right w:val="none" w:sz="0" w:space="0" w:color="auto"/>
      </w:divBdr>
    </w:div>
    <w:div w:id="773942581">
      <w:bodyDiv w:val="1"/>
      <w:marLeft w:val="0"/>
      <w:marRight w:val="0"/>
      <w:marTop w:val="0"/>
      <w:marBottom w:val="0"/>
      <w:divBdr>
        <w:top w:val="none" w:sz="0" w:space="0" w:color="auto"/>
        <w:left w:val="none" w:sz="0" w:space="0" w:color="auto"/>
        <w:bottom w:val="none" w:sz="0" w:space="0" w:color="auto"/>
        <w:right w:val="none" w:sz="0" w:space="0" w:color="auto"/>
      </w:divBdr>
    </w:div>
    <w:div w:id="851803788">
      <w:bodyDiv w:val="1"/>
      <w:marLeft w:val="0"/>
      <w:marRight w:val="0"/>
      <w:marTop w:val="0"/>
      <w:marBottom w:val="0"/>
      <w:divBdr>
        <w:top w:val="none" w:sz="0" w:space="0" w:color="auto"/>
        <w:left w:val="none" w:sz="0" w:space="0" w:color="auto"/>
        <w:bottom w:val="none" w:sz="0" w:space="0" w:color="auto"/>
        <w:right w:val="none" w:sz="0" w:space="0" w:color="auto"/>
      </w:divBdr>
    </w:div>
    <w:div w:id="915435702">
      <w:bodyDiv w:val="1"/>
      <w:marLeft w:val="0"/>
      <w:marRight w:val="0"/>
      <w:marTop w:val="0"/>
      <w:marBottom w:val="0"/>
      <w:divBdr>
        <w:top w:val="none" w:sz="0" w:space="0" w:color="auto"/>
        <w:left w:val="none" w:sz="0" w:space="0" w:color="auto"/>
        <w:bottom w:val="none" w:sz="0" w:space="0" w:color="auto"/>
        <w:right w:val="none" w:sz="0" w:space="0" w:color="auto"/>
      </w:divBdr>
    </w:div>
    <w:div w:id="935362020">
      <w:bodyDiv w:val="1"/>
      <w:marLeft w:val="0"/>
      <w:marRight w:val="0"/>
      <w:marTop w:val="0"/>
      <w:marBottom w:val="0"/>
      <w:divBdr>
        <w:top w:val="none" w:sz="0" w:space="0" w:color="auto"/>
        <w:left w:val="none" w:sz="0" w:space="0" w:color="auto"/>
        <w:bottom w:val="none" w:sz="0" w:space="0" w:color="auto"/>
        <w:right w:val="none" w:sz="0" w:space="0" w:color="auto"/>
      </w:divBdr>
    </w:div>
    <w:div w:id="960842366">
      <w:bodyDiv w:val="1"/>
      <w:marLeft w:val="0"/>
      <w:marRight w:val="0"/>
      <w:marTop w:val="0"/>
      <w:marBottom w:val="0"/>
      <w:divBdr>
        <w:top w:val="none" w:sz="0" w:space="0" w:color="auto"/>
        <w:left w:val="none" w:sz="0" w:space="0" w:color="auto"/>
        <w:bottom w:val="none" w:sz="0" w:space="0" w:color="auto"/>
        <w:right w:val="none" w:sz="0" w:space="0" w:color="auto"/>
      </w:divBdr>
    </w:div>
    <w:div w:id="1037774984">
      <w:bodyDiv w:val="1"/>
      <w:marLeft w:val="0"/>
      <w:marRight w:val="0"/>
      <w:marTop w:val="0"/>
      <w:marBottom w:val="0"/>
      <w:divBdr>
        <w:top w:val="none" w:sz="0" w:space="0" w:color="auto"/>
        <w:left w:val="none" w:sz="0" w:space="0" w:color="auto"/>
        <w:bottom w:val="none" w:sz="0" w:space="0" w:color="auto"/>
        <w:right w:val="none" w:sz="0" w:space="0" w:color="auto"/>
      </w:divBdr>
      <w:divsChild>
        <w:div w:id="184562566">
          <w:marLeft w:val="0"/>
          <w:marRight w:val="0"/>
          <w:marTop w:val="0"/>
          <w:marBottom w:val="0"/>
          <w:divBdr>
            <w:top w:val="none" w:sz="0" w:space="0" w:color="auto"/>
            <w:left w:val="none" w:sz="0" w:space="0" w:color="auto"/>
            <w:bottom w:val="none" w:sz="0" w:space="0" w:color="auto"/>
            <w:right w:val="none" w:sz="0" w:space="0" w:color="auto"/>
          </w:divBdr>
          <w:divsChild>
            <w:div w:id="620844099">
              <w:marLeft w:val="0"/>
              <w:marRight w:val="0"/>
              <w:marTop w:val="0"/>
              <w:marBottom w:val="0"/>
              <w:divBdr>
                <w:top w:val="none" w:sz="0" w:space="0" w:color="auto"/>
                <w:left w:val="none" w:sz="0" w:space="0" w:color="auto"/>
                <w:bottom w:val="none" w:sz="0" w:space="0" w:color="auto"/>
                <w:right w:val="none" w:sz="0" w:space="0" w:color="auto"/>
              </w:divBdr>
              <w:divsChild>
                <w:div w:id="1367293754">
                  <w:marLeft w:val="0"/>
                  <w:marRight w:val="0"/>
                  <w:marTop w:val="0"/>
                  <w:marBottom w:val="0"/>
                  <w:divBdr>
                    <w:top w:val="none" w:sz="0" w:space="0" w:color="auto"/>
                    <w:left w:val="none" w:sz="0" w:space="0" w:color="auto"/>
                    <w:bottom w:val="none" w:sz="0" w:space="0" w:color="auto"/>
                    <w:right w:val="none" w:sz="0" w:space="0" w:color="auto"/>
                  </w:divBdr>
                </w:div>
              </w:divsChild>
            </w:div>
            <w:div w:id="1942184629">
              <w:marLeft w:val="0"/>
              <w:marRight w:val="0"/>
              <w:marTop w:val="0"/>
              <w:marBottom w:val="0"/>
              <w:divBdr>
                <w:top w:val="none" w:sz="0" w:space="0" w:color="auto"/>
                <w:left w:val="none" w:sz="0" w:space="0" w:color="auto"/>
                <w:bottom w:val="none" w:sz="0" w:space="0" w:color="auto"/>
                <w:right w:val="none" w:sz="0" w:space="0" w:color="auto"/>
              </w:divBdr>
            </w:div>
            <w:div w:id="1992174920">
              <w:marLeft w:val="0"/>
              <w:marRight w:val="0"/>
              <w:marTop w:val="0"/>
              <w:marBottom w:val="0"/>
              <w:divBdr>
                <w:top w:val="none" w:sz="0" w:space="0" w:color="auto"/>
                <w:left w:val="none" w:sz="0" w:space="0" w:color="auto"/>
                <w:bottom w:val="none" w:sz="0" w:space="0" w:color="auto"/>
                <w:right w:val="none" w:sz="0" w:space="0" w:color="auto"/>
              </w:divBdr>
              <w:divsChild>
                <w:div w:id="3819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884737">
      <w:bodyDiv w:val="1"/>
      <w:marLeft w:val="0"/>
      <w:marRight w:val="0"/>
      <w:marTop w:val="0"/>
      <w:marBottom w:val="0"/>
      <w:divBdr>
        <w:top w:val="none" w:sz="0" w:space="0" w:color="auto"/>
        <w:left w:val="none" w:sz="0" w:space="0" w:color="auto"/>
        <w:bottom w:val="none" w:sz="0" w:space="0" w:color="auto"/>
        <w:right w:val="none" w:sz="0" w:space="0" w:color="auto"/>
      </w:divBdr>
    </w:div>
    <w:div w:id="1128232774">
      <w:bodyDiv w:val="1"/>
      <w:marLeft w:val="0"/>
      <w:marRight w:val="0"/>
      <w:marTop w:val="0"/>
      <w:marBottom w:val="0"/>
      <w:divBdr>
        <w:top w:val="none" w:sz="0" w:space="0" w:color="auto"/>
        <w:left w:val="none" w:sz="0" w:space="0" w:color="auto"/>
        <w:bottom w:val="none" w:sz="0" w:space="0" w:color="auto"/>
        <w:right w:val="none" w:sz="0" w:space="0" w:color="auto"/>
      </w:divBdr>
    </w:div>
    <w:div w:id="1141771962">
      <w:bodyDiv w:val="1"/>
      <w:marLeft w:val="0"/>
      <w:marRight w:val="0"/>
      <w:marTop w:val="0"/>
      <w:marBottom w:val="0"/>
      <w:divBdr>
        <w:top w:val="none" w:sz="0" w:space="0" w:color="auto"/>
        <w:left w:val="none" w:sz="0" w:space="0" w:color="auto"/>
        <w:bottom w:val="none" w:sz="0" w:space="0" w:color="auto"/>
        <w:right w:val="none" w:sz="0" w:space="0" w:color="auto"/>
      </w:divBdr>
      <w:divsChild>
        <w:div w:id="1116295449">
          <w:marLeft w:val="0"/>
          <w:marRight w:val="0"/>
          <w:marTop w:val="0"/>
          <w:marBottom w:val="0"/>
          <w:divBdr>
            <w:top w:val="none" w:sz="0" w:space="0" w:color="auto"/>
            <w:left w:val="none" w:sz="0" w:space="0" w:color="auto"/>
            <w:bottom w:val="none" w:sz="0" w:space="0" w:color="auto"/>
            <w:right w:val="none" w:sz="0" w:space="0" w:color="auto"/>
          </w:divBdr>
        </w:div>
      </w:divsChild>
    </w:div>
    <w:div w:id="1205606581">
      <w:bodyDiv w:val="1"/>
      <w:marLeft w:val="0"/>
      <w:marRight w:val="0"/>
      <w:marTop w:val="0"/>
      <w:marBottom w:val="0"/>
      <w:divBdr>
        <w:top w:val="none" w:sz="0" w:space="0" w:color="auto"/>
        <w:left w:val="none" w:sz="0" w:space="0" w:color="auto"/>
        <w:bottom w:val="none" w:sz="0" w:space="0" w:color="auto"/>
        <w:right w:val="none" w:sz="0" w:space="0" w:color="auto"/>
      </w:divBdr>
    </w:div>
    <w:div w:id="1246300028">
      <w:bodyDiv w:val="1"/>
      <w:marLeft w:val="0"/>
      <w:marRight w:val="0"/>
      <w:marTop w:val="0"/>
      <w:marBottom w:val="0"/>
      <w:divBdr>
        <w:top w:val="none" w:sz="0" w:space="0" w:color="auto"/>
        <w:left w:val="none" w:sz="0" w:space="0" w:color="auto"/>
        <w:bottom w:val="none" w:sz="0" w:space="0" w:color="auto"/>
        <w:right w:val="none" w:sz="0" w:space="0" w:color="auto"/>
      </w:divBdr>
    </w:div>
    <w:div w:id="1290894716">
      <w:bodyDiv w:val="1"/>
      <w:marLeft w:val="0"/>
      <w:marRight w:val="0"/>
      <w:marTop w:val="0"/>
      <w:marBottom w:val="0"/>
      <w:divBdr>
        <w:top w:val="none" w:sz="0" w:space="0" w:color="auto"/>
        <w:left w:val="none" w:sz="0" w:space="0" w:color="auto"/>
        <w:bottom w:val="none" w:sz="0" w:space="0" w:color="auto"/>
        <w:right w:val="none" w:sz="0" w:space="0" w:color="auto"/>
      </w:divBdr>
    </w:div>
    <w:div w:id="1356693114">
      <w:bodyDiv w:val="1"/>
      <w:marLeft w:val="0"/>
      <w:marRight w:val="0"/>
      <w:marTop w:val="0"/>
      <w:marBottom w:val="0"/>
      <w:divBdr>
        <w:top w:val="none" w:sz="0" w:space="0" w:color="auto"/>
        <w:left w:val="none" w:sz="0" w:space="0" w:color="auto"/>
        <w:bottom w:val="none" w:sz="0" w:space="0" w:color="auto"/>
        <w:right w:val="none" w:sz="0" w:space="0" w:color="auto"/>
      </w:divBdr>
      <w:divsChild>
        <w:div w:id="482083265">
          <w:marLeft w:val="0"/>
          <w:marRight w:val="0"/>
          <w:marTop w:val="0"/>
          <w:marBottom w:val="0"/>
          <w:divBdr>
            <w:top w:val="none" w:sz="0" w:space="0" w:color="auto"/>
            <w:left w:val="none" w:sz="0" w:space="0" w:color="auto"/>
            <w:bottom w:val="none" w:sz="0" w:space="0" w:color="auto"/>
            <w:right w:val="none" w:sz="0" w:space="0" w:color="auto"/>
          </w:divBdr>
        </w:div>
      </w:divsChild>
    </w:div>
    <w:div w:id="1429346594">
      <w:bodyDiv w:val="1"/>
      <w:marLeft w:val="0"/>
      <w:marRight w:val="0"/>
      <w:marTop w:val="0"/>
      <w:marBottom w:val="0"/>
      <w:divBdr>
        <w:top w:val="none" w:sz="0" w:space="0" w:color="auto"/>
        <w:left w:val="none" w:sz="0" w:space="0" w:color="auto"/>
        <w:bottom w:val="none" w:sz="0" w:space="0" w:color="auto"/>
        <w:right w:val="none" w:sz="0" w:space="0" w:color="auto"/>
      </w:divBdr>
      <w:divsChild>
        <w:div w:id="1128472514">
          <w:marLeft w:val="0"/>
          <w:marRight w:val="0"/>
          <w:marTop w:val="0"/>
          <w:marBottom w:val="0"/>
          <w:divBdr>
            <w:top w:val="none" w:sz="0" w:space="0" w:color="auto"/>
            <w:left w:val="none" w:sz="0" w:space="0" w:color="auto"/>
            <w:bottom w:val="none" w:sz="0" w:space="0" w:color="auto"/>
            <w:right w:val="none" w:sz="0" w:space="0" w:color="auto"/>
          </w:divBdr>
        </w:div>
      </w:divsChild>
    </w:div>
    <w:div w:id="1469395679">
      <w:bodyDiv w:val="1"/>
      <w:marLeft w:val="0"/>
      <w:marRight w:val="0"/>
      <w:marTop w:val="0"/>
      <w:marBottom w:val="0"/>
      <w:divBdr>
        <w:top w:val="none" w:sz="0" w:space="0" w:color="auto"/>
        <w:left w:val="none" w:sz="0" w:space="0" w:color="auto"/>
        <w:bottom w:val="none" w:sz="0" w:space="0" w:color="auto"/>
        <w:right w:val="none" w:sz="0" w:space="0" w:color="auto"/>
      </w:divBdr>
    </w:div>
    <w:div w:id="1526560077">
      <w:bodyDiv w:val="1"/>
      <w:marLeft w:val="0"/>
      <w:marRight w:val="0"/>
      <w:marTop w:val="0"/>
      <w:marBottom w:val="0"/>
      <w:divBdr>
        <w:top w:val="none" w:sz="0" w:space="0" w:color="auto"/>
        <w:left w:val="none" w:sz="0" w:space="0" w:color="auto"/>
        <w:bottom w:val="none" w:sz="0" w:space="0" w:color="auto"/>
        <w:right w:val="none" w:sz="0" w:space="0" w:color="auto"/>
      </w:divBdr>
    </w:div>
    <w:div w:id="1531450602">
      <w:bodyDiv w:val="1"/>
      <w:marLeft w:val="0"/>
      <w:marRight w:val="0"/>
      <w:marTop w:val="0"/>
      <w:marBottom w:val="0"/>
      <w:divBdr>
        <w:top w:val="none" w:sz="0" w:space="0" w:color="auto"/>
        <w:left w:val="none" w:sz="0" w:space="0" w:color="auto"/>
        <w:bottom w:val="none" w:sz="0" w:space="0" w:color="auto"/>
        <w:right w:val="none" w:sz="0" w:space="0" w:color="auto"/>
      </w:divBdr>
      <w:divsChild>
        <w:div w:id="1048528573">
          <w:marLeft w:val="0"/>
          <w:marRight w:val="0"/>
          <w:marTop w:val="0"/>
          <w:marBottom w:val="0"/>
          <w:divBdr>
            <w:top w:val="none" w:sz="0" w:space="0" w:color="auto"/>
            <w:left w:val="none" w:sz="0" w:space="0" w:color="auto"/>
            <w:bottom w:val="none" w:sz="0" w:space="0" w:color="auto"/>
            <w:right w:val="none" w:sz="0" w:space="0" w:color="auto"/>
          </w:divBdr>
        </w:div>
      </w:divsChild>
    </w:div>
    <w:div w:id="1563327892">
      <w:bodyDiv w:val="1"/>
      <w:marLeft w:val="0"/>
      <w:marRight w:val="0"/>
      <w:marTop w:val="0"/>
      <w:marBottom w:val="0"/>
      <w:divBdr>
        <w:top w:val="none" w:sz="0" w:space="0" w:color="auto"/>
        <w:left w:val="none" w:sz="0" w:space="0" w:color="auto"/>
        <w:bottom w:val="none" w:sz="0" w:space="0" w:color="auto"/>
        <w:right w:val="none" w:sz="0" w:space="0" w:color="auto"/>
      </w:divBdr>
      <w:divsChild>
        <w:div w:id="1215119393">
          <w:marLeft w:val="0"/>
          <w:marRight w:val="0"/>
          <w:marTop w:val="0"/>
          <w:marBottom w:val="0"/>
          <w:divBdr>
            <w:top w:val="none" w:sz="0" w:space="0" w:color="auto"/>
            <w:left w:val="none" w:sz="0" w:space="0" w:color="auto"/>
            <w:bottom w:val="none" w:sz="0" w:space="0" w:color="auto"/>
            <w:right w:val="none" w:sz="0" w:space="0" w:color="auto"/>
          </w:divBdr>
        </w:div>
      </w:divsChild>
    </w:div>
    <w:div w:id="1755584106">
      <w:bodyDiv w:val="1"/>
      <w:marLeft w:val="0"/>
      <w:marRight w:val="0"/>
      <w:marTop w:val="0"/>
      <w:marBottom w:val="0"/>
      <w:divBdr>
        <w:top w:val="none" w:sz="0" w:space="0" w:color="auto"/>
        <w:left w:val="none" w:sz="0" w:space="0" w:color="auto"/>
        <w:bottom w:val="none" w:sz="0" w:space="0" w:color="auto"/>
        <w:right w:val="none" w:sz="0" w:space="0" w:color="auto"/>
      </w:divBdr>
    </w:div>
    <w:div w:id="1813790035">
      <w:bodyDiv w:val="1"/>
      <w:marLeft w:val="0"/>
      <w:marRight w:val="0"/>
      <w:marTop w:val="0"/>
      <w:marBottom w:val="0"/>
      <w:divBdr>
        <w:top w:val="none" w:sz="0" w:space="0" w:color="auto"/>
        <w:left w:val="none" w:sz="0" w:space="0" w:color="auto"/>
        <w:bottom w:val="none" w:sz="0" w:space="0" w:color="auto"/>
        <w:right w:val="none" w:sz="0" w:space="0" w:color="auto"/>
      </w:divBdr>
    </w:div>
    <w:div w:id="1916352369">
      <w:bodyDiv w:val="1"/>
      <w:marLeft w:val="0"/>
      <w:marRight w:val="0"/>
      <w:marTop w:val="0"/>
      <w:marBottom w:val="0"/>
      <w:divBdr>
        <w:top w:val="none" w:sz="0" w:space="0" w:color="auto"/>
        <w:left w:val="none" w:sz="0" w:space="0" w:color="auto"/>
        <w:bottom w:val="none" w:sz="0" w:space="0" w:color="auto"/>
        <w:right w:val="none" w:sz="0" w:space="0" w:color="auto"/>
      </w:divBdr>
    </w:div>
    <w:div w:id="1951669093">
      <w:bodyDiv w:val="1"/>
      <w:marLeft w:val="0"/>
      <w:marRight w:val="0"/>
      <w:marTop w:val="0"/>
      <w:marBottom w:val="0"/>
      <w:divBdr>
        <w:top w:val="none" w:sz="0" w:space="0" w:color="auto"/>
        <w:left w:val="none" w:sz="0" w:space="0" w:color="auto"/>
        <w:bottom w:val="none" w:sz="0" w:space="0" w:color="auto"/>
        <w:right w:val="none" w:sz="0" w:space="0" w:color="auto"/>
      </w:divBdr>
    </w:div>
    <w:div w:id="2040735875">
      <w:bodyDiv w:val="1"/>
      <w:marLeft w:val="0"/>
      <w:marRight w:val="0"/>
      <w:marTop w:val="0"/>
      <w:marBottom w:val="0"/>
      <w:divBdr>
        <w:top w:val="none" w:sz="0" w:space="0" w:color="auto"/>
        <w:left w:val="none" w:sz="0" w:space="0" w:color="auto"/>
        <w:bottom w:val="none" w:sz="0" w:space="0" w:color="auto"/>
        <w:right w:val="none" w:sz="0" w:space="0" w:color="auto"/>
      </w:divBdr>
    </w:div>
    <w:div w:id="2041053858">
      <w:bodyDiv w:val="1"/>
      <w:marLeft w:val="0"/>
      <w:marRight w:val="0"/>
      <w:marTop w:val="0"/>
      <w:marBottom w:val="0"/>
      <w:divBdr>
        <w:top w:val="none" w:sz="0" w:space="0" w:color="auto"/>
        <w:left w:val="none" w:sz="0" w:space="0" w:color="auto"/>
        <w:bottom w:val="none" w:sz="0" w:space="0" w:color="auto"/>
        <w:right w:val="none" w:sz="0" w:space="0" w:color="auto"/>
      </w:divBdr>
    </w:div>
    <w:div w:id="2070154895">
      <w:bodyDiv w:val="1"/>
      <w:marLeft w:val="0"/>
      <w:marRight w:val="0"/>
      <w:marTop w:val="0"/>
      <w:marBottom w:val="0"/>
      <w:divBdr>
        <w:top w:val="none" w:sz="0" w:space="0" w:color="auto"/>
        <w:left w:val="none" w:sz="0" w:space="0" w:color="auto"/>
        <w:bottom w:val="none" w:sz="0" w:space="0" w:color="auto"/>
        <w:right w:val="none" w:sz="0" w:space="0" w:color="auto"/>
      </w:divBdr>
    </w:div>
    <w:div w:id="210036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sv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ndre\Desktop\BAKAL&#193;&#344;KA\Sablony_Word_FM_TUL-2025\Sablona_BP_FM_TUL_CZ.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cs-CZ" b="1"/>
              <a:t>Pracovní napětí v závislosti na frekvenci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cs-CZ"/>
        </a:p>
      </c:txPr>
    </c:title>
    <c:autoTitleDeleted val="0"/>
    <c:plotArea>
      <c:layout>
        <c:manualLayout>
          <c:layoutTarget val="inner"/>
          <c:xMode val="edge"/>
          <c:yMode val="edge"/>
          <c:x val="0.12975187157877247"/>
          <c:y val="0.16442508962817665"/>
          <c:w val="0.8156880302037276"/>
          <c:h val="0.66086862255800238"/>
        </c:manualLayout>
      </c:layout>
      <c:lineChart>
        <c:grouping val="standard"/>
        <c:varyColors val="0"/>
        <c:ser>
          <c:idx val="0"/>
          <c:order val="0"/>
          <c:tx>
            <c:strRef>
              <c:f>List1!$C$5</c:f>
              <c:strCache>
                <c:ptCount val="1"/>
                <c:pt idx="0">
                  <c:v>U/f [V/Hz]</c:v>
                </c:pt>
              </c:strCache>
            </c:strRef>
          </c:tx>
          <c:spPr>
            <a:ln w="19050" cap="rnd" cmpd="sng" algn="ctr">
              <a:solidFill>
                <a:schemeClr val="accent1"/>
              </a:solidFill>
              <a:prstDash val="solid"/>
              <a:round/>
            </a:ln>
            <a:effectLst/>
          </c:spPr>
          <c:marker>
            <c:symbol val="circle"/>
            <c:size val="5"/>
            <c:spPr>
              <a:solidFill>
                <a:schemeClr val="accent1"/>
              </a:solidFill>
              <a:ln w="6350" cap="flat" cmpd="sng" algn="ctr">
                <a:solidFill>
                  <a:schemeClr val="accent1"/>
                </a:solidFill>
                <a:prstDash val="solid"/>
                <a:round/>
              </a:ln>
              <a:effectLst/>
            </c:spPr>
          </c:marker>
          <c:cat>
            <c:numRef>
              <c:f>List1!$C$9:$C$19</c:f>
              <c:numCache>
                <c:formatCode>General</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List1!$D$9:$D$19</c:f>
              <c:numCache>
                <c:formatCode>General</c:formatCode>
                <c:ptCount val="11"/>
                <c:pt idx="0">
                  <c:v>5</c:v>
                </c:pt>
                <c:pt idx="1">
                  <c:v>26</c:v>
                </c:pt>
                <c:pt idx="2">
                  <c:v>48</c:v>
                </c:pt>
                <c:pt idx="3">
                  <c:v>70</c:v>
                </c:pt>
                <c:pt idx="4">
                  <c:v>93</c:v>
                </c:pt>
                <c:pt idx="5">
                  <c:v>116</c:v>
                </c:pt>
                <c:pt idx="6">
                  <c:v>139</c:v>
                </c:pt>
                <c:pt idx="7">
                  <c:v>162</c:v>
                </c:pt>
                <c:pt idx="8">
                  <c:v>185</c:v>
                </c:pt>
                <c:pt idx="9">
                  <c:v>207</c:v>
                </c:pt>
                <c:pt idx="10">
                  <c:v>227</c:v>
                </c:pt>
              </c:numCache>
            </c:numRef>
          </c:val>
          <c:smooth val="0"/>
          <c:extLst>
            <c:ext xmlns:c16="http://schemas.microsoft.com/office/drawing/2014/chart" uri="{C3380CC4-5D6E-409C-BE32-E72D297353CC}">
              <c16:uniqueId val="{00000000-F861-40A0-9DD1-43A8C2C962E8}"/>
            </c:ext>
          </c:extLst>
        </c:ser>
        <c:dLbls>
          <c:showLegendKey val="0"/>
          <c:showVal val="0"/>
          <c:showCatName val="0"/>
          <c:showSerName val="0"/>
          <c:showPercent val="0"/>
          <c:showBubbleSize val="0"/>
        </c:dLbls>
        <c:marker val="1"/>
        <c:smooth val="0"/>
        <c:axId val="2047290207"/>
        <c:axId val="2047286879"/>
      </c:lineChart>
      <c:catAx>
        <c:axId val="2047290207"/>
        <c:scaling>
          <c:orientation val="minMax"/>
        </c:scaling>
        <c:delete val="0"/>
        <c:axPos val="b"/>
        <c:minorGridlines>
          <c:spPr>
            <a:ln w="9525" cap="flat" cmpd="sng" algn="ctr">
              <a:solidFill>
                <a:schemeClr val="bg2"/>
              </a:solidFill>
              <a:prstDash val="solid"/>
              <a:round/>
            </a:ln>
            <a:effectLst/>
          </c:spPr>
        </c:minorGridlines>
        <c:title>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cs-CZ" b="1"/>
                  <a:t>f [Hz]</a:t>
                </a:r>
                <a:endParaRPr lang="en-US" b="1"/>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General" sourceLinked="0"/>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cs-CZ"/>
          </a:p>
        </c:txPr>
        <c:crossAx val="2047286879"/>
        <c:crosses val="autoZero"/>
        <c:auto val="0"/>
        <c:lblAlgn val="ctr"/>
        <c:lblOffset val="100"/>
        <c:tickMarkSkip val="1"/>
        <c:noMultiLvlLbl val="1"/>
      </c:catAx>
      <c:valAx>
        <c:axId val="2047286879"/>
        <c:scaling>
          <c:orientation val="minMax"/>
        </c:scaling>
        <c:delete val="0"/>
        <c:axPos val="l"/>
        <c:majorGridlines>
          <c:spPr>
            <a:ln w="9525" cap="flat" cmpd="sng" algn="ctr">
              <a:solidFill>
                <a:schemeClr val="bg2"/>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cs-CZ" b="1"/>
                  <a:t>U [V]</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cs-CZ"/>
            </a:p>
          </c:txPr>
        </c:title>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cs-CZ"/>
          </a:p>
        </c:txPr>
        <c:crossAx val="2047290207"/>
        <c:crossesAt val="1"/>
        <c:crossBetween val="midCat"/>
        <c:majorUnit val="25"/>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cs-CZ"/>
        </a:p>
      </c:txPr>
    </c:legend>
    <c:plotVisOnly val="1"/>
    <c:dispBlanksAs val="gap"/>
    <c:showDLblsOverMax val="0"/>
    <c:extLst/>
  </c:chart>
  <c:spPr>
    <a:solidFill>
      <a:schemeClr val="bg1"/>
    </a:solidFill>
    <a:ln w="9525" cap="flat" cmpd="sng" algn="ctr">
      <a:solidFill>
        <a:schemeClr val="bg1">
          <a:lumMod val="50000"/>
        </a:schemeClr>
      </a:solidFill>
      <a:prstDash val="solid"/>
      <a:round/>
    </a:ln>
    <a:effectLst/>
  </c:spPr>
  <c:txPr>
    <a:bodyPr/>
    <a:lstStyle/>
    <a:p>
      <a:pPr algn="just">
        <a:defRPr>
          <a:solidFill>
            <a:schemeClr val="tx1"/>
          </a:solidFill>
        </a:defRPr>
      </a:pPr>
      <a:endParaRPr lang="cs-CZ"/>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EBB5B1D00B4073B7951C5E8B7360FB"/>
        <w:category>
          <w:name w:val="Obecné"/>
          <w:gallery w:val="placeholder"/>
        </w:category>
        <w:types>
          <w:type w:val="bbPlcHdr"/>
        </w:types>
        <w:behaviors>
          <w:behavior w:val="content"/>
        </w:behaviors>
        <w:guid w:val="{F7E9DAE3-C847-4181-8133-490BEC38DFFF}"/>
      </w:docPartPr>
      <w:docPartBody>
        <w:p w:rsidR="00C56176" w:rsidRDefault="00000000">
          <w:pPr>
            <w:pStyle w:val="D0EBB5B1D00B4073B7951C5E8B7360FB"/>
          </w:pPr>
          <w:r w:rsidRPr="00FA11A4">
            <w:rPr>
              <w:rStyle w:val="PlaceholderText"/>
            </w:rPr>
            <w:t>[Kategorie]</w:t>
          </w:r>
        </w:p>
      </w:docPartBody>
    </w:docPart>
    <w:docPart>
      <w:docPartPr>
        <w:name w:val="5FF619E4DDAD4F41BD7517BABF672C1E"/>
        <w:category>
          <w:name w:val="Obecné"/>
          <w:gallery w:val="placeholder"/>
        </w:category>
        <w:types>
          <w:type w:val="bbPlcHdr"/>
        </w:types>
        <w:behaviors>
          <w:behavior w:val="content"/>
        </w:behaviors>
        <w:guid w:val="{DE3B051C-13F1-4AFB-831D-7F00AD6B88F2}"/>
      </w:docPartPr>
      <w:docPartBody>
        <w:p w:rsidR="00C56176" w:rsidRDefault="00000000">
          <w:pPr>
            <w:pStyle w:val="5FF619E4DDAD4F41BD7517BABF672C1E"/>
          </w:pPr>
          <w:r w:rsidRPr="005470E6">
            <w:rPr>
              <w:rStyle w:val="PlaceholderText"/>
            </w:rPr>
            <w:t>[Název]</w:t>
          </w:r>
        </w:p>
      </w:docPartBody>
    </w:docPart>
    <w:docPart>
      <w:docPartPr>
        <w:name w:val="4C87E16DEBAD44898CB0CB9993CD096D"/>
        <w:category>
          <w:name w:val="Obecné"/>
          <w:gallery w:val="placeholder"/>
        </w:category>
        <w:types>
          <w:type w:val="bbPlcHdr"/>
        </w:types>
        <w:behaviors>
          <w:behavior w:val="content"/>
        </w:behaviors>
        <w:guid w:val="{8CDFCE59-A71E-4E8B-BEF1-AA0AE4649F29}"/>
      </w:docPartPr>
      <w:docPartBody>
        <w:p w:rsidR="00C56176" w:rsidRDefault="00000000">
          <w:pPr>
            <w:pStyle w:val="4C87E16DEBAD44898CB0CB9993CD096D"/>
          </w:pPr>
          <w:r w:rsidRPr="00FA11A4">
            <w:rPr>
              <w:rStyle w:val="PlaceholderText"/>
            </w:rPr>
            <w:t>[Předmět]</w:t>
          </w:r>
        </w:p>
      </w:docPartBody>
    </w:docPart>
    <w:docPart>
      <w:docPartPr>
        <w:name w:val="06B2DA778FFA48A387FE1E484BF1BDDD"/>
        <w:category>
          <w:name w:val="Obecné"/>
          <w:gallery w:val="placeholder"/>
        </w:category>
        <w:types>
          <w:type w:val="bbPlcHdr"/>
        </w:types>
        <w:behaviors>
          <w:behavior w:val="content"/>
        </w:behaviors>
        <w:guid w:val="{EA862480-22B0-4310-A8F3-9379EFFDB3CE}"/>
      </w:docPartPr>
      <w:docPartBody>
        <w:p w:rsidR="00C56176" w:rsidRDefault="00000000">
          <w:pPr>
            <w:pStyle w:val="06B2DA778FFA48A387FE1E484BF1BDDD"/>
          </w:pPr>
          <w:r w:rsidRPr="00A87D01">
            <w:rPr>
              <w:rStyle w:val="PlaceholderText"/>
            </w:rPr>
            <w:t>Enter Studijní obor</w:t>
          </w:r>
        </w:p>
      </w:docPartBody>
    </w:docPart>
    <w:docPart>
      <w:docPartPr>
        <w:name w:val="2C19AFD93EC8416CB06B6A7A22A796B2"/>
        <w:category>
          <w:name w:val="Obecné"/>
          <w:gallery w:val="placeholder"/>
        </w:category>
        <w:types>
          <w:type w:val="bbPlcHdr"/>
        </w:types>
        <w:behaviors>
          <w:behavior w:val="content"/>
        </w:behaviors>
        <w:guid w:val="{8C8E98CA-FD72-4231-AE6A-27A48E16C050}"/>
      </w:docPartPr>
      <w:docPartBody>
        <w:p w:rsidR="00C56176" w:rsidRDefault="00000000">
          <w:pPr>
            <w:pStyle w:val="2C19AFD93EC8416CB06B6A7A22A796B2"/>
          </w:pPr>
          <w:r w:rsidRPr="00FA11A4">
            <w:rPr>
              <w:rStyle w:val="PlaceholderText"/>
            </w:rPr>
            <w:t>[Autor]</w:t>
          </w:r>
        </w:p>
      </w:docPartBody>
    </w:docPart>
    <w:docPart>
      <w:docPartPr>
        <w:name w:val="CC3F0126C7C2471E99362389F5E7B1AD"/>
        <w:category>
          <w:name w:val="Obecné"/>
          <w:gallery w:val="placeholder"/>
        </w:category>
        <w:types>
          <w:type w:val="bbPlcHdr"/>
        </w:types>
        <w:behaviors>
          <w:behavior w:val="content"/>
        </w:behaviors>
        <w:guid w:val="{6A0D1780-4A62-4962-963F-3A633CFF4267}"/>
      </w:docPartPr>
      <w:docPartBody>
        <w:p w:rsidR="00C56176" w:rsidRDefault="00000000">
          <w:pPr>
            <w:pStyle w:val="CC3F0126C7C2471E99362389F5E7B1AD"/>
          </w:pPr>
          <w:r w:rsidRPr="00FA11A4">
            <w:rPr>
              <w:rStyle w:val="PlaceholderText"/>
            </w:rPr>
            <w:t>[Nadřízený]</w:t>
          </w:r>
        </w:p>
      </w:docPartBody>
    </w:docPart>
    <w:docPart>
      <w:docPartPr>
        <w:name w:val="D87A5AE1055848ADB0F66DD7930CD21D"/>
        <w:category>
          <w:name w:val="Obecné"/>
          <w:gallery w:val="placeholder"/>
        </w:category>
        <w:types>
          <w:type w:val="bbPlcHdr"/>
        </w:types>
        <w:behaviors>
          <w:behavior w:val="content"/>
        </w:behaviors>
        <w:guid w:val="{8C56551F-EB8C-4058-BD06-441CE107354D}"/>
      </w:docPartPr>
      <w:docPartBody>
        <w:p w:rsidR="00C56176" w:rsidRDefault="00000000">
          <w:pPr>
            <w:pStyle w:val="D87A5AE1055848ADB0F66DD7930CD21D"/>
          </w:pPr>
          <w:r w:rsidRPr="006B0100">
            <w:rPr>
              <w:rStyle w:val="PlaceholderText"/>
            </w:rPr>
            <w:t>Enter Katedra</w:t>
          </w:r>
        </w:p>
      </w:docPartBody>
    </w:docPart>
    <w:docPart>
      <w:docPartPr>
        <w:name w:val="2786E978C0A5425FA3BD26C79E87F076"/>
        <w:category>
          <w:name w:val="Obecné"/>
          <w:gallery w:val="placeholder"/>
        </w:category>
        <w:types>
          <w:type w:val="bbPlcHdr"/>
        </w:types>
        <w:behaviors>
          <w:behavior w:val="content"/>
        </w:behaviors>
        <w:guid w:val="{989366A3-019B-4B4A-9A89-5729CE773A42}"/>
      </w:docPartPr>
      <w:docPartBody>
        <w:p w:rsidR="00C56176" w:rsidRDefault="00000000">
          <w:pPr>
            <w:pStyle w:val="2786E978C0A5425FA3BD26C79E87F076"/>
          </w:pPr>
          <w:r w:rsidRPr="0031439A">
            <w:rPr>
              <w:rStyle w:val="PlaceholderText"/>
            </w:rPr>
            <w:t>Enter or select Datum zadání</w:t>
          </w:r>
        </w:p>
      </w:docPartBody>
    </w:docPart>
    <w:docPart>
      <w:docPartPr>
        <w:name w:val="6BCE328B84F24715885B187C7AF55472"/>
        <w:category>
          <w:name w:val="Obecné"/>
          <w:gallery w:val="placeholder"/>
        </w:category>
        <w:types>
          <w:type w:val="bbPlcHdr"/>
        </w:types>
        <w:behaviors>
          <w:behavior w:val="content"/>
        </w:behaviors>
        <w:guid w:val="{458E439F-9C25-4878-B4C7-84D170087EE8}"/>
      </w:docPartPr>
      <w:docPartBody>
        <w:p w:rsidR="00C56176" w:rsidRDefault="00000000">
          <w:pPr>
            <w:pStyle w:val="6BCE328B84F24715885B187C7AF55472"/>
          </w:pPr>
          <w:r w:rsidRPr="005470E6">
            <w:rPr>
              <w:rStyle w:val="PlaceholderText"/>
            </w:rPr>
            <w:t>[Název]</w:t>
          </w:r>
        </w:p>
      </w:docPartBody>
    </w:docPart>
    <w:docPart>
      <w:docPartPr>
        <w:name w:val="483930344CB340E39AC7AE96AE0BFDA2"/>
        <w:category>
          <w:name w:val="Obecné"/>
          <w:gallery w:val="placeholder"/>
        </w:category>
        <w:types>
          <w:type w:val="bbPlcHdr"/>
        </w:types>
        <w:behaviors>
          <w:behavior w:val="content"/>
        </w:behaviors>
        <w:guid w:val="{4F28C07F-990C-4BBD-8732-7C60975356F2}"/>
      </w:docPartPr>
      <w:docPartBody>
        <w:p w:rsidR="00C56176" w:rsidRDefault="00000000">
          <w:pPr>
            <w:pStyle w:val="483930344CB340E39AC7AE96AE0BFDA2"/>
          </w:pPr>
          <w:r w:rsidRPr="00FA11A4">
            <w:rPr>
              <w:rStyle w:val="PlaceholderText"/>
            </w:rPr>
            <w:t>[Autor]</w:t>
          </w:r>
        </w:p>
      </w:docPartBody>
    </w:docPart>
    <w:docPart>
      <w:docPartPr>
        <w:name w:val="BC296B3A123443E2B97B82F057FA52CE"/>
        <w:category>
          <w:name w:val="Obecné"/>
          <w:gallery w:val="placeholder"/>
        </w:category>
        <w:types>
          <w:type w:val="bbPlcHdr"/>
        </w:types>
        <w:behaviors>
          <w:behavior w:val="content"/>
        </w:behaviors>
        <w:guid w:val="{CB45F03B-4DE2-4205-B6B4-A38349763F39}"/>
      </w:docPartPr>
      <w:docPartBody>
        <w:p w:rsidR="00C56176" w:rsidRDefault="00000000">
          <w:pPr>
            <w:pStyle w:val="BC296B3A123443E2B97B82F057FA52CE"/>
          </w:pPr>
          <w:r w:rsidRPr="00BA3123">
            <w:rPr>
              <w:rStyle w:val="PlaceholderText"/>
            </w:rPr>
            <w:t>[Komentáře]</w:t>
          </w:r>
        </w:p>
      </w:docPartBody>
    </w:docPart>
    <w:docPart>
      <w:docPartPr>
        <w:name w:val="1E6D7FE2FDA341E0A23872AD33260190"/>
        <w:category>
          <w:name w:val="Obecné"/>
          <w:gallery w:val="placeholder"/>
        </w:category>
        <w:types>
          <w:type w:val="bbPlcHdr"/>
        </w:types>
        <w:behaviors>
          <w:behavior w:val="content"/>
        </w:behaviors>
        <w:guid w:val="{3A2D250C-3905-4AE6-B681-52F11CC393C5}"/>
      </w:docPartPr>
      <w:docPartBody>
        <w:p w:rsidR="00C56176" w:rsidRDefault="00000000">
          <w:pPr>
            <w:pStyle w:val="1E6D7FE2FDA341E0A23872AD33260190"/>
          </w:pPr>
          <w:r w:rsidRPr="00FA11A4">
            <w:rPr>
              <w:rStyle w:val="PlaceholderText"/>
            </w:rPr>
            <w:t>[Předmět]</w:t>
          </w:r>
        </w:p>
      </w:docPartBody>
    </w:docPart>
    <w:docPart>
      <w:docPartPr>
        <w:name w:val="310A1B9AA9F04022BF631F8EB2598677"/>
        <w:category>
          <w:name w:val="Obecné"/>
          <w:gallery w:val="placeholder"/>
        </w:category>
        <w:types>
          <w:type w:val="bbPlcHdr"/>
        </w:types>
        <w:behaviors>
          <w:behavior w:val="content"/>
        </w:behaviors>
        <w:guid w:val="{C6F30B93-9856-44A1-8E17-EA936D66A7AE}"/>
      </w:docPartPr>
      <w:docPartBody>
        <w:p w:rsidR="00C56176" w:rsidRDefault="00000000">
          <w:pPr>
            <w:pStyle w:val="310A1B9AA9F04022BF631F8EB2598677"/>
          </w:pPr>
          <w:r w:rsidRPr="00A87D01">
            <w:rPr>
              <w:rStyle w:val="PlaceholderText"/>
            </w:rPr>
            <w:t>Enter Studijní obor</w:t>
          </w:r>
        </w:p>
      </w:docPartBody>
    </w:docPart>
    <w:docPart>
      <w:docPartPr>
        <w:name w:val="0C8B3C13B9DE4583BFCD79DC36C27129"/>
        <w:category>
          <w:name w:val="Obecné"/>
          <w:gallery w:val="placeholder"/>
        </w:category>
        <w:types>
          <w:type w:val="bbPlcHdr"/>
        </w:types>
        <w:behaviors>
          <w:behavior w:val="content"/>
        </w:behaviors>
        <w:guid w:val="{961081BF-E183-4CA8-A251-B4D3C133623B}"/>
      </w:docPartPr>
      <w:docPartBody>
        <w:p w:rsidR="00C56176" w:rsidRDefault="00000000">
          <w:pPr>
            <w:pStyle w:val="0C8B3C13B9DE4583BFCD79DC36C27129"/>
          </w:pPr>
          <w:r w:rsidRPr="006B0100">
            <w:rPr>
              <w:rStyle w:val="PlaceholderText"/>
            </w:rPr>
            <w:t>Enter Katedra</w:t>
          </w:r>
        </w:p>
      </w:docPartBody>
    </w:docPart>
    <w:docPart>
      <w:docPartPr>
        <w:name w:val="DBB6D9C1DC5E4E38B817FB937C58DFEC"/>
        <w:category>
          <w:name w:val="Obecné"/>
          <w:gallery w:val="placeholder"/>
        </w:category>
        <w:types>
          <w:type w:val="bbPlcHdr"/>
        </w:types>
        <w:behaviors>
          <w:behavior w:val="content"/>
        </w:behaviors>
        <w:guid w:val="{E11BD1B4-63D2-44F3-A20C-D7A4C2011717}"/>
      </w:docPartPr>
      <w:docPartBody>
        <w:p w:rsidR="00C56176" w:rsidRDefault="00000000">
          <w:pPr>
            <w:pStyle w:val="DBB6D9C1DC5E4E38B817FB937C58DFEC"/>
          </w:pPr>
          <w:r w:rsidRPr="0031439A">
            <w:rPr>
              <w:rStyle w:val="PlaceholderText"/>
            </w:rPr>
            <w:t>Enter or select Datum zadání</w:t>
          </w:r>
        </w:p>
      </w:docPartBody>
    </w:docPart>
    <w:docPart>
      <w:docPartPr>
        <w:name w:val="B948384ED2A641678B0E2F4D6C7F23B2"/>
        <w:category>
          <w:name w:val="Obecné"/>
          <w:gallery w:val="placeholder"/>
        </w:category>
        <w:types>
          <w:type w:val="bbPlcHdr"/>
        </w:types>
        <w:behaviors>
          <w:behavior w:val="content"/>
        </w:behaviors>
        <w:guid w:val="{090385F7-E32B-42C6-9852-3E6425A21910}"/>
      </w:docPartPr>
      <w:docPartBody>
        <w:p w:rsidR="00C56176" w:rsidRDefault="00000000">
          <w:pPr>
            <w:pStyle w:val="B948384ED2A641678B0E2F4D6C7F23B2"/>
          </w:pPr>
          <w:r w:rsidRPr="0031439A">
            <w:rPr>
              <w:rStyle w:val="PlaceholderText"/>
            </w:rPr>
            <w:t>Enter or select Termín odevzdání</w:t>
          </w:r>
        </w:p>
      </w:docPartBody>
    </w:docPart>
    <w:docPart>
      <w:docPartPr>
        <w:name w:val="85A53FD9F42A4CC78F6AF4392A23AE9B"/>
        <w:category>
          <w:name w:val="Obecné"/>
          <w:gallery w:val="placeholder"/>
        </w:category>
        <w:types>
          <w:type w:val="bbPlcHdr"/>
        </w:types>
        <w:behaviors>
          <w:behavior w:val="content"/>
        </w:behaviors>
        <w:guid w:val="{48E3A1B3-5A06-4E7B-B855-22217E379F12}"/>
      </w:docPartPr>
      <w:docPartBody>
        <w:p w:rsidR="00C56176" w:rsidRDefault="00000000">
          <w:pPr>
            <w:pStyle w:val="85A53FD9F42A4CC78F6AF4392A23AE9B"/>
          </w:pPr>
          <w:r w:rsidRPr="00FA11A4">
            <w:rPr>
              <w:rStyle w:val="PlaceholderText"/>
            </w:rPr>
            <w:t>[Nadřízený]</w:t>
          </w:r>
        </w:p>
      </w:docPartBody>
    </w:docPart>
    <w:docPart>
      <w:docPartPr>
        <w:name w:val="47F8A9A4E1C749C689CF38EFA82D9AB0"/>
        <w:category>
          <w:name w:val="Obecné"/>
          <w:gallery w:val="placeholder"/>
        </w:category>
        <w:types>
          <w:type w:val="bbPlcHdr"/>
        </w:types>
        <w:behaviors>
          <w:behavior w:val="content"/>
        </w:behaviors>
        <w:guid w:val="{CA93D2C8-CAF2-44E9-88AD-BC221E7B5E66}"/>
      </w:docPartPr>
      <w:docPartBody>
        <w:p w:rsidR="00C56176" w:rsidRDefault="00000000">
          <w:pPr>
            <w:pStyle w:val="47F8A9A4E1C749C689CF38EFA82D9AB0"/>
          </w:pPr>
          <w:r w:rsidRPr="0031439A">
            <w:rPr>
              <w:rStyle w:val="PlaceholderText"/>
            </w:rPr>
            <w:t>Enter Katedra</w:t>
          </w:r>
        </w:p>
      </w:docPartBody>
    </w:docPart>
    <w:docPart>
      <w:docPartPr>
        <w:name w:val="73EB3B5AE50047EE85D3E952408AC44C"/>
        <w:category>
          <w:name w:val="Obecné"/>
          <w:gallery w:val="placeholder"/>
        </w:category>
        <w:types>
          <w:type w:val="bbPlcHdr"/>
        </w:types>
        <w:behaviors>
          <w:behavior w:val="content"/>
        </w:behaviors>
        <w:guid w:val="{6B65755F-D676-403F-85F4-704F653B1F0D}"/>
      </w:docPartPr>
      <w:docPartBody>
        <w:p w:rsidR="00C56176" w:rsidRDefault="00000000">
          <w:pPr>
            <w:pStyle w:val="73EB3B5AE50047EE85D3E952408AC44C"/>
          </w:pPr>
          <w:r w:rsidRPr="0031439A">
            <w:rPr>
              <w:rStyle w:val="PlaceholderText"/>
            </w:rPr>
            <w:t>Enter or select Datum zadání</w:t>
          </w:r>
        </w:p>
      </w:docPartBody>
    </w:docPart>
    <w:docPart>
      <w:docPartPr>
        <w:name w:val="630BC6D3F82A4D519F9C9EA1F8867CC2"/>
        <w:category>
          <w:name w:val="Obecné"/>
          <w:gallery w:val="placeholder"/>
        </w:category>
        <w:types>
          <w:type w:val="bbPlcHdr"/>
        </w:types>
        <w:behaviors>
          <w:behavior w:val="content"/>
        </w:behaviors>
        <w:guid w:val="{249CE4E2-3DC4-4114-94D8-B509DC1200ED}"/>
      </w:docPartPr>
      <w:docPartBody>
        <w:p w:rsidR="00C56176" w:rsidRDefault="00000000">
          <w:pPr>
            <w:pStyle w:val="630BC6D3F82A4D519F9C9EA1F8867CC2"/>
          </w:pPr>
          <w:r w:rsidRPr="0031439A">
            <w:rPr>
              <w:rStyle w:val="PlaceholderText"/>
            </w:rPr>
            <w:t>Enter or select Termín odevzdání</w:t>
          </w:r>
        </w:p>
      </w:docPartBody>
    </w:docPart>
    <w:docPart>
      <w:docPartPr>
        <w:name w:val="7D4FE29241A94A57A78B608C1808CDA1"/>
        <w:category>
          <w:name w:val="Obecné"/>
          <w:gallery w:val="placeholder"/>
        </w:category>
        <w:types>
          <w:type w:val="bbPlcHdr"/>
        </w:types>
        <w:behaviors>
          <w:behavior w:val="content"/>
        </w:behaviors>
        <w:guid w:val="{B87CC668-9A07-4BDD-A59A-83665B1529DB}"/>
      </w:docPartPr>
      <w:docPartBody>
        <w:p w:rsidR="00C56176" w:rsidRDefault="00000000">
          <w:pPr>
            <w:pStyle w:val="7D4FE29241A94A57A78B608C1808CDA1"/>
          </w:pPr>
          <w:r w:rsidRPr="002E3EF3">
            <w:rPr>
              <w:rStyle w:val="PlaceholderText"/>
            </w:rPr>
            <w:t>Enter or select Datum prohlášení</w:t>
          </w:r>
        </w:p>
      </w:docPartBody>
    </w:docPart>
    <w:docPart>
      <w:docPartPr>
        <w:name w:val="D92A29EA1CE742E1A97A80E5940894AD"/>
        <w:category>
          <w:name w:val="Obecné"/>
          <w:gallery w:val="placeholder"/>
        </w:category>
        <w:types>
          <w:type w:val="bbPlcHdr"/>
        </w:types>
        <w:behaviors>
          <w:behavior w:val="content"/>
        </w:behaviors>
        <w:guid w:val="{9E108DAE-6FF1-423E-9DDE-ADBBF45F664F}"/>
      </w:docPartPr>
      <w:docPartBody>
        <w:p w:rsidR="00C56176" w:rsidRDefault="00000000">
          <w:pPr>
            <w:pStyle w:val="D92A29EA1CE742E1A97A80E5940894AD"/>
          </w:pPr>
          <w:r w:rsidRPr="00FA11A4">
            <w:rPr>
              <w:rStyle w:val="PlaceholderText"/>
            </w:rPr>
            <w:t>[Autor]</w:t>
          </w:r>
        </w:p>
      </w:docPartBody>
    </w:docPart>
    <w:docPart>
      <w:docPartPr>
        <w:name w:val="4D009A0BEFE840A386701937EAB237DD"/>
        <w:category>
          <w:name w:val="Obecné"/>
          <w:gallery w:val="placeholder"/>
        </w:category>
        <w:types>
          <w:type w:val="bbPlcHdr"/>
        </w:types>
        <w:behaviors>
          <w:behavior w:val="content"/>
        </w:behaviors>
        <w:guid w:val="{3E328758-4985-4F09-A664-2235C88F0AA1}"/>
      </w:docPartPr>
      <w:docPartBody>
        <w:p w:rsidR="00C56176" w:rsidRDefault="00000000">
          <w:pPr>
            <w:pStyle w:val="4D009A0BEFE840A386701937EAB237DD"/>
          </w:pPr>
          <w:r w:rsidRPr="00FA11A4">
            <w:rPr>
              <w:rStyle w:val="PlaceholderText"/>
            </w:rPr>
            <w:t>[Název]</w:t>
          </w:r>
        </w:p>
      </w:docPartBody>
    </w:docPart>
    <w:docPart>
      <w:docPartPr>
        <w:name w:val="AD7D4C80E59A4963AF490CC6C2C6E008"/>
        <w:category>
          <w:name w:val="Obecné"/>
          <w:gallery w:val="placeholder"/>
        </w:category>
        <w:types>
          <w:type w:val="bbPlcHdr"/>
        </w:types>
        <w:behaviors>
          <w:behavior w:val="content"/>
        </w:behaviors>
        <w:guid w:val="{57FCBF1E-1F5A-4AF1-80B3-955F4B4988C7}"/>
      </w:docPartPr>
      <w:docPartBody>
        <w:p w:rsidR="00C56176" w:rsidRDefault="00000000">
          <w:pPr>
            <w:pStyle w:val="AD7D4C80E59A4963AF490CC6C2C6E008"/>
          </w:pPr>
          <w:r w:rsidRPr="00E65EDA">
            <w:rPr>
              <w:rStyle w:val="PlaceholderText"/>
            </w:rPr>
            <w:t>[Resumé]</w:t>
          </w:r>
        </w:p>
      </w:docPartBody>
    </w:docPart>
    <w:docPart>
      <w:docPartPr>
        <w:name w:val="5EDA5DEE2807418EB30CE90C931139F9"/>
        <w:category>
          <w:name w:val="Obecné"/>
          <w:gallery w:val="placeholder"/>
        </w:category>
        <w:types>
          <w:type w:val="bbPlcHdr"/>
        </w:types>
        <w:behaviors>
          <w:behavior w:val="content"/>
        </w:behaviors>
        <w:guid w:val="{8C78EF54-AF76-4332-B5B3-C01569420E53}"/>
      </w:docPartPr>
      <w:docPartBody>
        <w:p w:rsidR="00C56176" w:rsidRDefault="00000000">
          <w:pPr>
            <w:pStyle w:val="5EDA5DEE2807418EB30CE90C931139F9"/>
          </w:pPr>
          <w:r w:rsidRPr="00FA11A4">
            <w:rPr>
              <w:rStyle w:val="PlaceholderText"/>
            </w:rPr>
            <w:t>[Klíčová slova]</w:t>
          </w:r>
        </w:p>
      </w:docPartBody>
    </w:docPart>
    <w:docPart>
      <w:docPartPr>
        <w:name w:val="6127C472F73640CD85F54D66CEFBE8CC"/>
        <w:category>
          <w:name w:val="Obecné"/>
          <w:gallery w:val="placeholder"/>
        </w:category>
        <w:types>
          <w:type w:val="bbPlcHdr"/>
        </w:types>
        <w:behaviors>
          <w:behavior w:val="content"/>
        </w:behaviors>
        <w:guid w:val="{41760C9C-E339-4407-921A-5D18FAFA12E4}"/>
      </w:docPartPr>
      <w:docPartBody>
        <w:p w:rsidR="00C56176" w:rsidRDefault="00000000">
          <w:pPr>
            <w:pStyle w:val="6127C472F73640CD85F54D66CEFBE8CC"/>
          </w:pPr>
          <w:r w:rsidRPr="002E3EF3">
            <w:rPr>
              <w:rStyle w:val="PlaceholderText"/>
            </w:rPr>
            <w:t>Enter Title</w:t>
          </w:r>
        </w:p>
      </w:docPartBody>
    </w:docPart>
    <w:docPart>
      <w:docPartPr>
        <w:name w:val="B5863B7AA8774036BFCD9BC19DF9DDD0"/>
        <w:category>
          <w:name w:val="Obecné"/>
          <w:gallery w:val="placeholder"/>
        </w:category>
        <w:types>
          <w:type w:val="bbPlcHdr"/>
        </w:types>
        <w:behaviors>
          <w:behavior w:val="content"/>
        </w:behaviors>
        <w:guid w:val="{30EF3A06-7B1F-48CC-8D19-0C30A0AA2572}"/>
      </w:docPartPr>
      <w:docPartBody>
        <w:p w:rsidR="00C56176" w:rsidRDefault="00000000">
          <w:pPr>
            <w:pStyle w:val="B5863B7AA8774036BFCD9BC19DF9DDD0"/>
          </w:pPr>
          <w:r w:rsidRPr="002E3EF3">
            <w:rPr>
              <w:rStyle w:val="PlaceholderText"/>
            </w:rPr>
            <w:t>Enter Abstract</w:t>
          </w:r>
        </w:p>
      </w:docPartBody>
    </w:docPart>
    <w:docPart>
      <w:docPartPr>
        <w:name w:val="03C00EA2E8BF4FBC9B9B9F59EBD8C4EF"/>
        <w:category>
          <w:name w:val="Obecné"/>
          <w:gallery w:val="placeholder"/>
        </w:category>
        <w:types>
          <w:type w:val="bbPlcHdr"/>
        </w:types>
        <w:behaviors>
          <w:behavior w:val="content"/>
        </w:behaviors>
        <w:guid w:val="{F0FE35A3-0925-4FB2-8512-F4E3E59D48BF}"/>
      </w:docPartPr>
      <w:docPartBody>
        <w:p w:rsidR="00C56176" w:rsidRDefault="00000000">
          <w:pPr>
            <w:pStyle w:val="03C00EA2E8BF4FBC9B9B9F59EBD8C4EF"/>
          </w:pPr>
          <w:r w:rsidRPr="002E3EF3">
            <w:rPr>
              <w:rStyle w:val="PlaceholderText"/>
            </w:rPr>
            <w:t>Enter Keywords</w:t>
          </w:r>
        </w:p>
      </w:docPartBody>
    </w:docPart>
    <w:docPart>
      <w:docPartPr>
        <w:name w:val="A2C03D752D1343518C5C6C65CE191E64"/>
        <w:category>
          <w:name w:val="Obecné"/>
          <w:gallery w:val="placeholder"/>
        </w:category>
        <w:types>
          <w:type w:val="bbPlcHdr"/>
        </w:types>
        <w:behaviors>
          <w:behavior w:val="content"/>
        </w:behaviors>
        <w:guid w:val="{6DC86580-8178-4B9B-81EB-808848FCDF25}"/>
      </w:docPartPr>
      <w:docPartBody>
        <w:p w:rsidR="00C56176" w:rsidRDefault="00000000">
          <w:pPr>
            <w:pStyle w:val="A2C03D752D1343518C5C6C65CE191E64"/>
          </w:pPr>
          <w:r w:rsidRPr="00BA3123">
            <w:rPr>
              <w:rStyle w:val="PlaceholderText"/>
            </w:rPr>
            <w:t>Zadejte libovolný obsah, který chcete opakovat, včetně jiných ovládacích prvků obsahu. Můžete také vložit tento ovládací prvek kolem řádků tabulky, aby se části tabulky opakovaly.</w:t>
          </w:r>
        </w:p>
      </w:docPartBody>
    </w:docPart>
    <w:docPart>
      <w:docPartPr>
        <w:name w:val="68BF36AB36404A35985BDF0908882E05"/>
        <w:category>
          <w:name w:val="Obecné"/>
          <w:gallery w:val="placeholder"/>
        </w:category>
        <w:types>
          <w:type w:val="bbPlcHdr"/>
        </w:types>
        <w:behaviors>
          <w:behavior w:val="content"/>
        </w:behaviors>
        <w:guid w:val="{4B9D2B5D-AD21-4E95-B56C-672E55812C1D}"/>
      </w:docPartPr>
      <w:docPartBody>
        <w:p w:rsidR="00C56176" w:rsidRDefault="00000000">
          <w:pPr>
            <w:pStyle w:val="68BF36AB36404A35985BDF0908882E05"/>
          </w:pPr>
          <w:r w:rsidRPr="00BA3123">
            <w:rPr>
              <w:rStyle w:val="PlaceholderText"/>
            </w:rPr>
            <w:t>Klikněte nebo klepněte sem a zadejte text.</w:t>
          </w:r>
        </w:p>
      </w:docPartBody>
    </w:docPart>
    <w:docPart>
      <w:docPartPr>
        <w:name w:val="7A0C7585B3414BE19127E93553367173"/>
        <w:category>
          <w:name w:val="Obecné"/>
          <w:gallery w:val="placeholder"/>
        </w:category>
        <w:types>
          <w:type w:val="bbPlcHdr"/>
        </w:types>
        <w:behaviors>
          <w:behavior w:val="content"/>
        </w:behaviors>
        <w:guid w:val="{6718DE13-5195-403A-A7B8-297F0FA7DDFC}"/>
      </w:docPartPr>
      <w:docPartBody>
        <w:p w:rsidR="00C56176" w:rsidRDefault="00000000">
          <w:pPr>
            <w:pStyle w:val="7A0C7585B3414BE19127E93553367173"/>
          </w:pPr>
          <w:r w:rsidRPr="002E3EF3">
            <w:rPr>
              <w:rStyle w:val="PlaceholderText"/>
            </w:rPr>
            <w:t>Enter Děkan fakulty</w:t>
          </w:r>
        </w:p>
      </w:docPartBody>
    </w:docPart>
    <w:docPart>
      <w:docPartPr>
        <w:name w:val="410024B4C2DD45A5BEA680543EE977C8"/>
        <w:category>
          <w:name w:val="Obecné"/>
          <w:gallery w:val="placeholder"/>
        </w:category>
        <w:types>
          <w:type w:val="bbPlcHdr"/>
        </w:types>
        <w:behaviors>
          <w:behavior w:val="content"/>
        </w:behaviors>
        <w:guid w:val="{302E4672-4AA5-4189-903C-F565655A17C0}"/>
      </w:docPartPr>
      <w:docPartBody>
        <w:p w:rsidR="00C56176" w:rsidRDefault="00000000">
          <w:pPr>
            <w:pStyle w:val="410024B4C2DD45A5BEA680543EE977C8"/>
          </w:pPr>
          <w:r w:rsidRPr="002E3EF3">
            <w:rPr>
              <w:rStyle w:val="PlaceholderText"/>
            </w:rPr>
            <w:t>Enter Vedoucí ústavu</w:t>
          </w:r>
        </w:p>
      </w:docPartBody>
    </w:docPart>
    <w:docPart>
      <w:docPartPr>
        <w:name w:val="FD4D85F210324C35A4FC17403B7767AE"/>
        <w:category>
          <w:name w:val="Obecné"/>
          <w:gallery w:val="placeholder"/>
        </w:category>
        <w:types>
          <w:type w:val="bbPlcHdr"/>
        </w:types>
        <w:behaviors>
          <w:behavior w:val="content"/>
        </w:behaviors>
        <w:guid w:val="{E83369E1-093A-4E70-968B-1DE339B5BA9F}"/>
      </w:docPartPr>
      <w:docPartBody>
        <w:p w:rsidR="00C56176" w:rsidRDefault="00000000">
          <w:pPr>
            <w:pStyle w:val="FD4D85F210324C35A4FC17403B7767AE"/>
          </w:pPr>
          <w:r w:rsidRPr="0031439A">
            <w:rPr>
              <w:rStyle w:val="PlaceholderText"/>
            </w:rPr>
            <w:t>Enter or select Datum zadání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Inter">
    <w:altName w:val="Calibri"/>
    <w:charset w:val="EE"/>
    <w:family w:val="auto"/>
    <w:pitch w:val="variable"/>
    <w:sig w:usb0="E0000AFF" w:usb1="5200A1FF" w:usb2="00000021" w:usb3="00000000" w:csb0="0000019F" w:csb1="00000000"/>
  </w:font>
  <w:font w:name="Arial Unicode MS">
    <w:panose1 w:val="020B0604020202020204"/>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8D0"/>
    <w:rsid w:val="00187C3C"/>
    <w:rsid w:val="001C45AA"/>
    <w:rsid w:val="0051173B"/>
    <w:rsid w:val="00551579"/>
    <w:rsid w:val="005B2AF4"/>
    <w:rsid w:val="0066661E"/>
    <w:rsid w:val="008B7662"/>
    <w:rsid w:val="008E3FC0"/>
    <w:rsid w:val="00934EA0"/>
    <w:rsid w:val="00A65B89"/>
    <w:rsid w:val="00A758FA"/>
    <w:rsid w:val="00B91351"/>
    <w:rsid w:val="00C05AB3"/>
    <w:rsid w:val="00C151E2"/>
    <w:rsid w:val="00C56176"/>
    <w:rsid w:val="00E628D0"/>
    <w:rsid w:val="00EB6FB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5B89"/>
    <w:rPr>
      <w:color w:val="808080"/>
    </w:rPr>
  </w:style>
  <w:style w:type="paragraph" w:customStyle="1" w:styleId="D0EBB5B1D00B4073B7951C5E8B7360FB">
    <w:name w:val="D0EBB5B1D00B4073B7951C5E8B7360FB"/>
  </w:style>
  <w:style w:type="paragraph" w:customStyle="1" w:styleId="5FF619E4DDAD4F41BD7517BABF672C1E">
    <w:name w:val="5FF619E4DDAD4F41BD7517BABF672C1E"/>
  </w:style>
  <w:style w:type="paragraph" w:customStyle="1" w:styleId="4C87E16DEBAD44898CB0CB9993CD096D">
    <w:name w:val="4C87E16DEBAD44898CB0CB9993CD096D"/>
  </w:style>
  <w:style w:type="paragraph" w:customStyle="1" w:styleId="06B2DA778FFA48A387FE1E484BF1BDDD">
    <w:name w:val="06B2DA778FFA48A387FE1E484BF1BDDD"/>
  </w:style>
  <w:style w:type="paragraph" w:customStyle="1" w:styleId="2C19AFD93EC8416CB06B6A7A22A796B2">
    <w:name w:val="2C19AFD93EC8416CB06B6A7A22A796B2"/>
  </w:style>
  <w:style w:type="paragraph" w:customStyle="1" w:styleId="CC3F0126C7C2471E99362389F5E7B1AD">
    <w:name w:val="CC3F0126C7C2471E99362389F5E7B1AD"/>
  </w:style>
  <w:style w:type="paragraph" w:customStyle="1" w:styleId="D87A5AE1055848ADB0F66DD7930CD21D">
    <w:name w:val="D87A5AE1055848ADB0F66DD7930CD21D"/>
  </w:style>
  <w:style w:type="paragraph" w:customStyle="1" w:styleId="2786E978C0A5425FA3BD26C79E87F076">
    <w:name w:val="2786E978C0A5425FA3BD26C79E87F076"/>
  </w:style>
  <w:style w:type="paragraph" w:customStyle="1" w:styleId="6BCE328B84F24715885B187C7AF55472">
    <w:name w:val="6BCE328B84F24715885B187C7AF55472"/>
  </w:style>
  <w:style w:type="paragraph" w:customStyle="1" w:styleId="483930344CB340E39AC7AE96AE0BFDA2">
    <w:name w:val="483930344CB340E39AC7AE96AE0BFDA2"/>
  </w:style>
  <w:style w:type="paragraph" w:customStyle="1" w:styleId="BC296B3A123443E2B97B82F057FA52CE">
    <w:name w:val="BC296B3A123443E2B97B82F057FA52CE"/>
  </w:style>
  <w:style w:type="paragraph" w:customStyle="1" w:styleId="1E6D7FE2FDA341E0A23872AD33260190">
    <w:name w:val="1E6D7FE2FDA341E0A23872AD33260190"/>
  </w:style>
  <w:style w:type="paragraph" w:customStyle="1" w:styleId="310A1B9AA9F04022BF631F8EB2598677">
    <w:name w:val="310A1B9AA9F04022BF631F8EB2598677"/>
  </w:style>
  <w:style w:type="paragraph" w:customStyle="1" w:styleId="0C8B3C13B9DE4583BFCD79DC36C27129">
    <w:name w:val="0C8B3C13B9DE4583BFCD79DC36C27129"/>
  </w:style>
  <w:style w:type="paragraph" w:customStyle="1" w:styleId="DBB6D9C1DC5E4E38B817FB937C58DFEC">
    <w:name w:val="DBB6D9C1DC5E4E38B817FB937C58DFEC"/>
  </w:style>
  <w:style w:type="paragraph" w:customStyle="1" w:styleId="B948384ED2A641678B0E2F4D6C7F23B2">
    <w:name w:val="B948384ED2A641678B0E2F4D6C7F23B2"/>
  </w:style>
  <w:style w:type="paragraph" w:customStyle="1" w:styleId="85A53FD9F42A4CC78F6AF4392A23AE9B">
    <w:name w:val="85A53FD9F42A4CC78F6AF4392A23AE9B"/>
  </w:style>
  <w:style w:type="paragraph" w:customStyle="1" w:styleId="47F8A9A4E1C749C689CF38EFA82D9AB0">
    <w:name w:val="47F8A9A4E1C749C689CF38EFA82D9AB0"/>
  </w:style>
  <w:style w:type="paragraph" w:customStyle="1" w:styleId="73EB3B5AE50047EE85D3E952408AC44C">
    <w:name w:val="73EB3B5AE50047EE85D3E952408AC44C"/>
  </w:style>
  <w:style w:type="paragraph" w:customStyle="1" w:styleId="630BC6D3F82A4D519F9C9EA1F8867CC2">
    <w:name w:val="630BC6D3F82A4D519F9C9EA1F8867CC2"/>
  </w:style>
  <w:style w:type="paragraph" w:customStyle="1" w:styleId="7D4FE29241A94A57A78B608C1808CDA1">
    <w:name w:val="7D4FE29241A94A57A78B608C1808CDA1"/>
  </w:style>
  <w:style w:type="paragraph" w:customStyle="1" w:styleId="D92A29EA1CE742E1A97A80E5940894AD">
    <w:name w:val="D92A29EA1CE742E1A97A80E5940894AD"/>
  </w:style>
  <w:style w:type="paragraph" w:customStyle="1" w:styleId="4D009A0BEFE840A386701937EAB237DD">
    <w:name w:val="4D009A0BEFE840A386701937EAB237DD"/>
  </w:style>
  <w:style w:type="paragraph" w:customStyle="1" w:styleId="AD7D4C80E59A4963AF490CC6C2C6E008">
    <w:name w:val="AD7D4C80E59A4963AF490CC6C2C6E008"/>
  </w:style>
  <w:style w:type="paragraph" w:customStyle="1" w:styleId="5EDA5DEE2807418EB30CE90C931139F9">
    <w:name w:val="5EDA5DEE2807418EB30CE90C931139F9"/>
  </w:style>
  <w:style w:type="paragraph" w:customStyle="1" w:styleId="6127C472F73640CD85F54D66CEFBE8CC">
    <w:name w:val="6127C472F73640CD85F54D66CEFBE8CC"/>
  </w:style>
  <w:style w:type="paragraph" w:customStyle="1" w:styleId="B5863B7AA8774036BFCD9BC19DF9DDD0">
    <w:name w:val="B5863B7AA8774036BFCD9BC19DF9DDD0"/>
  </w:style>
  <w:style w:type="paragraph" w:customStyle="1" w:styleId="03C00EA2E8BF4FBC9B9B9F59EBD8C4EF">
    <w:name w:val="03C00EA2E8BF4FBC9B9B9F59EBD8C4EF"/>
  </w:style>
  <w:style w:type="paragraph" w:customStyle="1" w:styleId="A2C03D752D1343518C5C6C65CE191E64">
    <w:name w:val="A2C03D752D1343518C5C6C65CE191E64"/>
  </w:style>
  <w:style w:type="paragraph" w:customStyle="1" w:styleId="68BF36AB36404A35985BDF0908882E05">
    <w:name w:val="68BF36AB36404A35985BDF0908882E05"/>
  </w:style>
  <w:style w:type="paragraph" w:customStyle="1" w:styleId="7A0C7585B3414BE19127E93553367173">
    <w:name w:val="7A0C7585B3414BE19127E93553367173"/>
  </w:style>
  <w:style w:type="paragraph" w:customStyle="1" w:styleId="410024B4C2DD45A5BEA680543EE977C8">
    <w:name w:val="410024B4C2DD45A5BEA680543EE977C8"/>
  </w:style>
  <w:style w:type="paragraph" w:customStyle="1" w:styleId="FD4D85F210324C35A4FC17403B7767AE">
    <w:name w:val="FD4D85F210324C35A4FC17403B7767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19" row="5">
    <wetp:webextensionref xmlns:r="http://schemas.openxmlformats.org/officeDocument/2006/relationships" r:id="rId1"/>
  </wetp:taskpane>
  <wetp:taskpane dockstate="right" visibility="0" width="419" row="4">
    <wetp:webextensionref xmlns:r="http://schemas.openxmlformats.org/officeDocument/2006/relationships" r:id="rId2"/>
  </wetp:taskpane>
  <wetp:taskpane dockstate="right" visibility="0" width="419"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2662C15-A382-4EE6-B495-B7A5EC86DB3A}">
  <we:reference id="wa104382008" version="1.1.0.0" store="cs-CZ" storeType="OMEX"/>
  <we:alternateReferences>
    <we:reference id="wa104382008" version="1.1.0.0"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69E7B9B-8EC6-4736-B894-EDA309107C33}">
  <we:reference id="wa200000011" version="1.0.1.0" store="cs-CZ" storeType="OMEX"/>
  <we:alternateReferences>
    <we:reference id="wa200000011" version="1.0.1.0" store="WA200000011" storeType="OMEX"/>
  </we:alternateReferences>
  <we:properties>
    <we:property name="theme" value="&quot;VS&quot;"/>
    <we:property name="language" value="&quot;VbScript&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2EE51F63-9F9B-4E02-A941-428055E9FD21}">
  <we:reference id="wa104099688" version="1.4.0.0" store="cs-CZ" storeType="OMEX"/>
  <we:alternateReferences>
    <we:reference id="WA104099688" version="1.4.0.0" store="WA10409968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Tato bakalářská práce se zabývá vytvořením algoritmu, který je schopen nalézt a správně identifikovat referenční a parazitní body nasnímané kamerou optického interferometru. Dále je cílem algoritmu rozpoznat odraz od transparentního vzorku, jako je rovinné sklo nebo čočka, a určit jeho polohu a poloměr. Algoritmus rovněž vyhodnocuje směr posunu vzorku tak, aby byl zarovnán na polohu referenčního bodu. Pro ověření funkčnosti algoritmu jsou použity snímky získané z interferometru, které jsou analyzovány, porovnávány mezi sebou a na jejichž základě jsou vyhodnocovány body nacházející se na obraze. Kód je napsán převážně v jazyce C#, přičemž MATLAB je využit jako sekundární nástroj pro zobrazení snímků a aplikaci různých filtrů. Pro detekci bodů a zpracování obrazu je použita knihovna OpenCV implementovaná v prostředí Visual Studio 2022. Závěrečná část práce je věnována snaze o optimalizaci vytvořeného algoritmu.</Abstract>
  <CompanyAddress/>
  <CompanyPhone/>
  <CompanyFax/>
  <CompanyEmail/>
</CoverPageProperties>
</file>

<file path=customXml/item2.xml><?xml version="1.0" encoding="utf-8"?>
<!--Your custom file namespace (xmlns) must match this one.-->
<EnhancedDocProps xmlns="http://TheAnchorage/EDP_UserDefined_PsuedoProperties">
  <!--You can enter up to 998 pseudo properties.-->
  <!--Only alpha-numeric characters (first char must be alpha)
      and the underscore may be used to define a property.</!-->
  <!-- You can use this file as a template for creating your
       own custom XML file. Plain text nodes need no
       defined attributes.</!-->
  <Title>Development of an algorithm for aligning optical elements using image data from an interferometer alignment camera</Title>
  <Studijní_obor>Aplikovaná informatika</Studijní_obor>
  <Katedra>NTI</Katedra>
  <Děkan_fakulty>{Děkan fakulty}</Děkan_fakulty>
  <Vedoucí_ústavu>{Vedoucí ústavu}</Vedoucí_ústavu>
  <Abstract>This bachelor’s thesis focuses on the development of an algorithm capable of detecting and correctly identifying reference and parasitic points captured by a camera of an optical interferometer. Furthermore, the algorithm is designed to recognize reflections from transparent samples, such as plane glass or lenses, and to determine their position and radius. The algorithm also evaluates the direction in which the sample should be moved to align it with the reference point. To verify the functionality of the proposed algorithm, interferometric images are used, which are analyzed and mutually compared to evaluate the points present in the images. The main implementation is written in the C# programming language, while MATLAB is used as a secondary tool for image visualization and the application of various filters. The OpenCV library is employed for point detection and image processing and is implemented within the Visual Studio 2022 development environment. The final part of the thesis is devoted to efforts aimed at optimizing the developed algorithm.</Abstract>
  <Keywords>optical interferometry, interferometer, image processing, point detection, parasitic reflections, optical element alignment, interferometric image, OpenCV</Keywords>
  <Poděkování>{Poděkování}</Poděkování>
  <Osobní_číslo/>
  <!--Nodes for dropdownlist, combobox, date, richtext,
      picture and checkbox content need a type attribute as shown
      DDL and CBOX type can include an LE attribute to
      define the list entries delimited uing the pipe
      character.<!-->
  <UserDefined_DropdownList_1 type="DDL" LE="Male|Female"/>
  <UserDefined_DropdownList_2 type="DDL" LE="Yes|No|Maybe"/>
  <UserDefined_DropdownList_3 type="DDL" LE="True|False"/>
  <!-- Here is an ever changing list where a ComboBox may be appropriate-->
  <UserDefined_Combobox type="CBOX" LE="Male|Female|Binary Person"/>
  <Datum_zadání type="DATE">2025-10-17T00:00:00</Datum_zadání>
  <Datum_prohlášení type="DATE">2025-10-17T00:00:00</Datum_prohlášení>
  <Termín_odevzdání type="DATE">2026-05-11T00:00:00</Termín_odevzdání>
  <UserDefined_Pic type="PIC"/>
  <UserDefined_RichText type="RT"/>
  <UserDefined_Checkbox type="CHK"/>
</EnhancedDocProps>
</file>

<file path=customXml/item3.xml><?xml version="1.0" encoding="utf-8"?>
<b:Sources xmlns:b="http://schemas.openxmlformats.org/officeDocument/2006/bibliography" xmlns="http://schemas.openxmlformats.org/officeDocument/2006/bibliography" SelectedStyle="\Styl2CitacePRO.xsl" StyleName="Styl 2 Citace PRO" Version="0"/>
</file>

<file path=customXml/item4.xml><?xml version="1.0" encoding="utf-8"?>
<EDP_OtherDocProps xmlns="http://TheAnchorage/EDP_OtherDocProps">
  <Creation_date/>
  <Hyperlink_base/>
  <Last_author/>
  <Last_print_date/>
  <Last_save_time/>
  <Number_of_bytes/>
  <Number_of_characters/>
  <Number_of_characters__with_spaces___/>
  <Number_of_lines/>
  <Number_of_pages/>
  <Number_of_paragraphs/>
  <Number_of_words/>
  <Revision_number/>
  <Security/>
  <Style_sheet/>
  <Template/>
  <Total_editing_time/>
</EDP_OtherDocProp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5F2463-C7BC-4097-983F-068B7F02C9C6}">
  <ds:schemaRefs>
    <ds:schemaRef ds:uri="http://TheAnchorage/EDP_UserDefined_PsuedoProperties"/>
  </ds:schemaRefs>
</ds:datastoreItem>
</file>

<file path=customXml/itemProps3.xml><?xml version="1.0" encoding="utf-8"?>
<ds:datastoreItem xmlns:ds="http://schemas.openxmlformats.org/officeDocument/2006/customXml" ds:itemID="{7389FA67-67F6-40F5-AD53-1C58C29C2486}">
  <ds:schemaRefs>
    <ds:schemaRef ds:uri="http://schemas.openxmlformats.org/officeDocument/2006/bibliography"/>
  </ds:schemaRefs>
</ds:datastoreItem>
</file>

<file path=customXml/itemProps4.xml><?xml version="1.0" encoding="utf-8"?>
<ds:datastoreItem xmlns:ds="http://schemas.openxmlformats.org/officeDocument/2006/customXml" ds:itemID="{148CBE1F-F817-421B-AAAE-FF345756C870}">
  <ds:schemaRefs>
    <ds:schemaRef ds:uri="http://TheAnchorage/EDP_OtherDocProps"/>
  </ds:schemaRefs>
</ds:datastoreItem>
</file>

<file path=docProps/app.xml><?xml version="1.0" encoding="utf-8"?>
<Properties xmlns="http://schemas.openxmlformats.org/officeDocument/2006/extended-properties" xmlns:vt="http://schemas.openxmlformats.org/officeDocument/2006/docPropsVTypes">
  <Template>Sablona_BP_FM_TUL_CZ.dotx</Template>
  <TotalTime>1770</TotalTime>
  <Pages>19</Pages>
  <Words>1990</Words>
  <Characters>11743</Characters>
  <Application>Microsoft Office Word</Application>
  <DocSecurity>0</DocSecurity>
  <Lines>97</Lines>
  <Paragraphs>27</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Vývoj algoritmu zarovnávání optických elementů s využitím obrazových dat ze zaměřovací kamery interferometru</vt:lpstr>
      <vt:lpstr>{Název}</vt:lpstr>
    </vt:vector>
  </TitlesOfParts>
  <Manager>Ing. Marek Stašík, Ph.d.</Manager>
  <Company>Technická univerzita v Liberci</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Vývoj algoritmu zarovnávání optických elementů s využitím obrazových dat ze zaměřovací kamery interferometru</dc:title>
  <dc:subject>B0613A140005 - Informační technologie</dc:subject>
  <dc:creator>Ondřej Donát</dc:creator>
  <cp:keywords>optická interferometrie, interferometr, zpracování obrazových dat, detekce bodů, parazitní odrazy, zarovnávání optických prvků, interferenční obraz, OpenCV</cp:keywords>
  <dc:description>M24000221</dc:description>
  <cp:lastModifiedBy>Ondřej Donát</cp:lastModifiedBy>
  <cp:revision>13</cp:revision>
  <cp:lastPrinted>2026-02-07T03:12:00Z</cp:lastPrinted>
  <dcterms:created xsi:type="dcterms:W3CDTF">2025-06-19T00:47:00Z</dcterms:created>
  <dcterms:modified xsi:type="dcterms:W3CDTF">2026-02-07T16:04:00Z</dcterms:modified>
  <cp:category>Bakalářská práce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id="SE5tqHhB"/&gt;&lt;style id="http://www.zotero.org/styles/iso690-numeric-brackets-cs" hasBibliography="1" bibliographyStyleHasBeenSet="1"/&gt;&lt;prefs&gt;&lt;pref name="fieldType" value="Field"/&gt;&lt;/prefs&gt;&lt;/data&gt;</vt:lpwstr>
  </property>
</Properties>
</file>